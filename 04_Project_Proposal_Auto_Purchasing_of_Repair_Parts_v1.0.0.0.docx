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hAnsiTheme="minorHAnsi" w:cstheme="minorHAnsi"/>
        </w:rPr>
        <w:id w:val="-1125000656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4FDE05E3" w14:textId="77777777" w:rsidR="00A010A2" w:rsidRPr="00C90F1E" w:rsidRDefault="0090151D" w:rsidP="00341A6F">
          <w:pPr>
            <w:jc w:val="both"/>
            <w:rPr>
              <w:rFonts w:asciiTheme="minorHAnsi" w:hAnsiTheme="minorHAnsi" w:cstheme="minorHAnsi"/>
            </w:rPr>
          </w:pPr>
          <w:r w:rsidRPr="00C90F1E">
            <w:rPr>
              <w:rFonts w:asciiTheme="minorHAnsi" w:hAnsiTheme="minorHAnsi" w:cstheme="minorHAnsi"/>
              <w:noProof/>
              <w:lang w:eastAsia="zh-TW"/>
            </w:rPr>
            <mc:AlternateContent>
              <mc:Choice Requires="wps">
                <w:drawing>
                  <wp:anchor distT="0" distB="0" distL="114300" distR="114300" simplePos="0" relativeHeight="251661312" behindDoc="1" locked="0" layoutInCell="1" allowOverlap="1" wp14:anchorId="4F23C20C" wp14:editId="6789E05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10251440"/>
                    <wp:effectExtent l="0" t="0" r="0" b="0"/>
                    <wp:wrapNone/>
                    <wp:docPr id="34" name="Rectangle 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10251863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6DD400">
                                    <a:lumMod val="71000"/>
                                    <a:alpha val="95000"/>
                                  </a:srgbClr>
                                </a:gs>
                                <a:gs pos="67000">
                                  <a:srgbClr val="6DD400">
                                    <a:alpha val="20000"/>
                                  </a:srgbClr>
                                </a:gs>
                                <a:gs pos="100000">
                                  <a:schemeClr val="bg1">
                                    <a:alpha val="20000"/>
                                  </a:schemeClr>
                                </a:gs>
                              </a:gsLst>
                              <a:lin ang="5400000" scaled="0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C614D2C" w14:textId="77777777" w:rsidR="00D35404" w:rsidRPr="00C90F1E" w:rsidRDefault="00D35404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F23C20C" id="Rectangle 34" o:spid="_x0000_s1026" style="position:absolute;left:0;text-align:left;margin-left:0;margin-top:0;width:581.4pt;height:807.2pt;z-index:-251655168;visibility:visible;mso-wrap-style:square;mso-width-percent:95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" fillcolor="#4d9700" stroked="f" strokeweight="2pt">
                    <v:fill opacity="13107f" color2="white [3212]" o:opacity2="62259f" rotate="t" colors="0 #4d9700;43909f #6dd400;1 white" focus="100%" type="gradient">
                      <o:fill v:ext="view" type="gradientUnscaled"/>
                    </v:fill>
                    <v:textbox inset="21.6pt,,21.6pt">
                      <w:txbxContent>
                        <w:p w14:paraId="2C614D2C" w14:textId="77777777" w:rsidR="00D35404" w:rsidRPr="00C90F1E" w:rsidRDefault="00D35404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C90F1E">
            <w:rPr>
              <w:rFonts w:asciiTheme="minorHAnsi" w:hAnsiTheme="minorHAnsi" w:cstheme="minorHAnsi"/>
              <w:noProof/>
              <w:lang w:eastAsia="zh-TW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61DF8724" wp14:editId="1DFF48F2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3326765</wp:posOffset>
                        </wp:positionH>
                      </mc:Fallback>
                    </mc:AlternateContent>
                    <wp:positionV relativeFrom="page">
                      <wp:posOffset>229235</wp:posOffset>
                    </wp:positionV>
                    <wp:extent cx="3775710" cy="7040880"/>
                    <wp:effectExtent l="0" t="0" r="15240" b="20320"/>
                    <wp:wrapNone/>
                    <wp:docPr id="7" name="Rectangle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77571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ACF3363" id="Rectangle 7" o:spid="_x0000_s1026" style="position:absolute;margin-left:0;margin-top:18.05pt;width:297.3pt;height:554.4pt;z-index:251657216;visibility:visible;mso-wrap-style:square;mso-width-percent:0;mso-height-percent:700;mso-left-percent:440;mso-wrap-distance-left:9pt;mso-wrap-distance-top:0;mso-wrap-distance-right:9pt;mso-wrap-distance-bottom:0;mso-position-horizontal-relative:page;mso-position-vertical:absolute;mso-position-vertical-relative:page;mso-width-percent:0;mso-height-percent:700;mso-left-percent:44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" fillcolor="white [3212]" strokecolor="#938953 [1614]" strokeweight="1.25pt">
                    <w10:wrap anchorx="page" anchory="page"/>
                  </v:rect>
                </w:pict>
              </mc:Fallback>
            </mc:AlternateContent>
          </w:r>
          <w:r w:rsidRPr="00C90F1E">
            <w:rPr>
              <w:rFonts w:asciiTheme="minorHAnsi" w:hAnsiTheme="minorHAnsi" w:cstheme="minorHAnsi"/>
              <w:noProof/>
              <w:lang w:eastAsia="zh-TW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3E89AA09" wp14:editId="659E223C">
                    <wp:simplePos x="0" y="0"/>
                    <wp:positionH relativeFrom="page">
                      <wp:posOffset>3434987</wp:posOffset>
                    </wp:positionH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267335</wp:posOffset>
                        </wp:positionV>
                      </mc:Fallback>
                    </mc:AlternateContent>
                    <wp:extent cx="3496310" cy="3017520"/>
                    <wp:effectExtent l="38100" t="38100" r="46990" b="30480"/>
                    <wp:wrapNone/>
                    <wp:docPr id="35" name="Rectangle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496733" cy="301752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6DD400"/>
                                </a:gs>
                                <a:gs pos="90000">
                                  <a:srgbClr val="6DD400"/>
                                </a:gs>
                                <a:gs pos="100000">
                                  <a:srgbClr val="6DD400">
                                    <a:tint val="23500"/>
                                    <a:satMod val="160000"/>
                                  </a:srgbClr>
                                </a:gs>
                              </a:gsLst>
                              <a:path path="rect">
                                <a:fillToRect l="50000" t="50000" r="50000" b="50000"/>
                              </a:path>
                              <a:tileRect/>
                            </a:gradFill>
                            <a:ln w="76200" cmpd="tri">
                              <a:solidFill>
                                <a:srgbClr val="6DD4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24454B9" w14:textId="77777777" w:rsidR="00D35404" w:rsidRPr="00C90F1E" w:rsidRDefault="00D35404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 w:rsidRPr="00C90F1E">
                                  <w:rPr>
                                    <w:noProof/>
                                    <w:color w:val="FFFFFF" w:themeColor="background1"/>
                                    <w:lang w:eastAsia="zh-TW"/>
                                  </w:rPr>
                                  <w:drawing>
                                    <wp:inline distT="0" distB="0" distL="0" distR="0" wp14:anchorId="33815F9A" wp14:editId="5FBFAF7C">
                                      <wp:extent cx="2402840" cy="2343150"/>
                                      <wp:effectExtent l="0" t="0" r="0" b="0"/>
                                      <wp:docPr id="3" name="Pictur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ASYS-Logo_20140512_371x371.bmp"/>
                                              <pic:cNvPicPr/>
                                            </pic:nvPicPr>
                                            <pic:blipFill>
                                              <a:blip r:embed="rId8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402840" cy="23431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3E89AA09" id="Rectangle 35" o:spid="_x0000_s1027" style="position:absolute;left:0;text-align:left;margin-left:270.45pt;margin-top:0;width:275.3pt;height:237.6pt;z-index:251658240;visibility:visible;mso-wrap-style:square;mso-width-percent:0;mso-height-percent:300;mso-top-percent:25;mso-wrap-distance-left:9pt;mso-wrap-distance-top:0;mso-wrap-distance-right:9pt;mso-wrap-distance-bottom:0;mso-position-horizontal:absolute;mso-position-horizontal-relative:page;mso-position-vertical-relative:page;mso-width-percent:0;mso-height-percent:300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" fillcolor="#6dd400" strokecolor="#6dd400" strokeweight="6pt">
                    <v:fill color2="#e4fcdd" rotate="t" focusposition=".5,.5" focussize="" colors="0 #6dd400;58982f #6dd400;1 #e4fcdd" focus="100%" type="gradientRadial">
                      <o:fill v:ext="view" type="gradientCenter"/>
                    </v:fill>
                    <v:stroke linestyle="thickBetweenThin"/>
                    <v:textbox inset="14.4pt,14.4pt,14.4pt,28.8pt">
                      <w:txbxContent>
                        <w:p w14:paraId="724454B9" w14:textId="77777777" w:rsidR="00D35404" w:rsidRPr="00C90F1E" w:rsidRDefault="00D35404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C90F1E">
                            <w:rPr>
                              <w:noProof/>
                              <w:color w:val="FFFFFF" w:themeColor="background1"/>
                              <w:lang w:eastAsia="zh-TW"/>
                            </w:rPr>
                            <w:drawing>
                              <wp:inline distT="0" distB="0" distL="0" distR="0" wp14:anchorId="33815F9A" wp14:editId="5FBFAF7C">
                                <wp:extent cx="2402840" cy="2343150"/>
                                <wp:effectExtent l="0" t="0" r="0" b="0"/>
                                <wp:docPr id="3" name="Pictur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ASYS-Logo_20140512_371x371.bmp"/>
                                        <pic:cNvPicPr/>
                                      </pic:nvPicPr>
                                      <pic:blipFill>
                                        <a:blip r:embed="rId8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402840" cy="23431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1394AE68" w14:textId="42DDBA0F" w:rsidR="00A010A2" w:rsidRPr="00C90F1E" w:rsidRDefault="00A52F8E" w:rsidP="00341A6F">
          <w:pPr>
            <w:jc w:val="both"/>
            <w:rPr>
              <w:rFonts w:asciiTheme="minorHAnsi" w:hAnsiTheme="minorHAnsi" w:cstheme="minorHAnsi"/>
            </w:rPr>
          </w:pPr>
          <w:r w:rsidRPr="00C90F1E">
            <w:rPr>
              <w:rFonts w:asciiTheme="minorHAnsi" w:hAnsiTheme="minorHAnsi" w:cstheme="minorHAnsi"/>
              <w:noProof/>
              <w:lang w:eastAsia="zh-TW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B6CFB7A" wp14:editId="2F70033B">
                    <wp:simplePos x="0" y="0"/>
                    <wp:positionH relativeFrom="page">
                      <wp:posOffset>3438525</wp:posOffset>
                    </wp:positionH>
                    <wp:positionV relativeFrom="page">
                      <wp:posOffset>6438900</wp:posOffset>
                    </wp:positionV>
                    <wp:extent cx="3534410" cy="447675"/>
                    <wp:effectExtent l="0" t="0" r="0" b="0"/>
                    <wp:wrapSquare wrapText="bothSides"/>
                    <wp:docPr id="33" name="Text Box 3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534410" cy="4476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783D3DC" w14:textId="62B05AB4" w:rsidR="00D35404" w:rsidRPr="00C90F1E" w:rsidRDefault="00000000">
                                <w:pPr>
                                  <w:pStyle w:val="NoSpacing"/>
                                  <w:rPr>
                                    <w:rFonts w:eastAsiaTheme="minorEastAsia"/>
                                    <w:i/>
                                    <w:color w:val="1F497D" w:themeColor="text2"/>
                                    <w:sz w:val="22"/>
                                    <w:szCs w:val="22"/>
                                    <w:lang w:val="en-GB" w:eastAsia="zh-TW"/>
                                  </w:rPr>
                                </w:pPr>
                                <w:sdt>
                                  <w:sdtPr>
                                    <w:rPr>
                                      <w:i/>
                                      <w:color w:val="1F497D" w:themeColor="text2"/>
                                      <w:sz w:val="22"/>
                                      <w:szCs w:val="22"/>
                                      <w:lang w:val="en-GB"/>
                                    </w:rPr>
                                    <w:alias w:val="Author"/>
                                    <w:id w:val="-693917752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D35404" w:rsidRPr="00C90F1E">
                                      <w:rPr>
                                        <w:i/>
                                        <w:color w:val="1F497D" w:themeColor="text2"/>
                                        <w:sz w:val="22"/>
                                        <w:szCs w:val="22"/>
                                        <w:lang w:val="en-GB"/>
                                      </w:rPr>
                                      <w:t>V1.0</w:t>
                                    </w:r>
                                    <w:r w:rsidR="00D35404" w:rsidRPr="00C90F1E">
                                      <w:rPr>
                                        <w:rFonts w:eastAsiaTheme="minorEastAsia" w:hint="eastAsia"/>
                                        <w:i/>
                                        <w:color w:val="1F497D" w:themeColor="text2"/>
                                        <w:sz w:val="22"/>
                                        <w:szCs w:val="22"/>
                                        <w:lang w:val="en-GB" w:eastAsia="zh-TW"/>
                                      </w:rPr>
                                      <w:t>.0.0</w:t>
                                    </w:r>
                                    <w:r w:rsidR="00D35404" w:rsidRPr="00C90F1E">
                                      <w:rPr>
                                        <w:i/>
                                        <w:color w:val="1F497D" w:themeColor="text2"/>
                                        <w:sz w:val="22"/>
                                        <w:szCs w:val="22"/>
                                        <w:lang w:val="en-GB"/>
                                      </w:rPr>
                                      <w:t xml:space="preserve"> 20</w:t>
                                    </w:r>
                                    <w:r w:rsidR="00F20CA5" w:rsidRPr="00C90F1E">
                                      <w:rPr>
                                        <w:i/>
                                        <w:color w:val="1F497D" w:themeColor="text2"/>
                                        <w:sz w:val="22"/>
                                        <w:szCs w:val="22"/>
                                        <w:lang w:val="en-GB"/>
                                      </w:rPr>
                                      <w:t>2</w:t>
                                    </w:r>
                                    <w:r w:rsidR="00895502" w:rsidRPr="00C90F1E">
                                      <w:rPr>
                                        <w:rFonts w:eastAsiaTheme="minorEastAsia" w:hint="eastAsia"/>
                                        <w:i/>
                                        <w:color w:val="1F497D" w:themeColor="text2"/>
                                        <w:sz w:val="22"/>
                                        <w:szCs w:val="22"/>
                                        <w:lang w:val="en-GB" w:eastAsia="zh-TW"/>
                                      </w:rPr>
                                      <w:t>5</w:t>
                                    </w:r>
                                    <w:r w:rsidR="00D35404" w:rsidRPr="00C90F1E">
                                      <w:rPr>
                                        <w:i/>
                                        <w:color w:val="1F497D" w:themeColor="text2"/>
                                        <w:sz w:val="22"/>
                                        <w:szCs w:val="22"/>
                                        <w:lang w:val="en-GB"/>
                                      </w:rPr>
                                      <w:t>.</w:t>
                                    </w:r>
                                    <w:r w:rsidR="00895502" w:rsidRPr="00C90F1E">
                                      <w:rPr>
                                        <w:rFonts w:eastAsiaTheme="minorEastAsia" w:hint="eastAsia"/>
                                        <w:i/>
                                        <w:color w:val="1F497D" w:themeColor="text2"/>
                                        <w:sz w:val="22"/>
                                        <w:szCs w:val="22"/>
                                        <w:lang w:val="en-GB" w:eastAsia="zh-TW"/>
                                      </w:rPr>
                                      <w:t>1</w:t>
                                    </w:r>
                                    <w:r w:rsidR="00A52F8E" w:rsidRPr="00C90F1E">
                                      <w:rPr>
                                        <w:rFonts w:eastAsiaTheme="minorEastAsia"/>
                                        <w:i/>
                                        <w:color w:val="1F497D" w:themeColor="text2"/>
                                        <w:sz w:val="22"/>
                                        <w:szCs w:val="22"/>
                                        <w:lang w:val="en-GB" w:eastAsia="zh-TW"/>
                                      </w:rPr>
                                      <w:t>1</w:t>
                                    </w:r>
                                    <w:r w:rsidR="00D35404" w:rsidRPr="00C90F1E">
                                      <w:rPr>
                                        <w:rFonts w:eastAsiaTheme="minorEastAsia" w:hint="eastAsia"/>
                                        <w:i/>
                                        <w:color w:val="1F497D" w:themeColor="text2"/>
                                        <w:sz w:val="22"/>
                                        <w:szCs w:val="22"/>
                                        <w:lang w:val="en-GB" w:eastAsia="zh-TW"/>
                                      </w:rPr>
                                      <w:t>.</w:t>
                                    </w:r>
                                    <w:r w:rsidR="00A52F8E" w:rsidRPr="00C90F1E">
                                      <w:rPr>
                                        <w:rFonts w:eastAsiaTheme="minorEastAsia"/>
                                        <w:i/>
                                        <w:color w:val="1F497D" w:themeColor="text2"/>
                                        <w:sz w:val="22"/>
                                        <w:szCs w:val="22"/>
                                        <w:lang w:val="en-GB" w:eastAsia="zh-TW"/>
                                      </w:rPr>
                                      <w:t>14</w:t>
                                    </w:r>
                                  </w:sdtContent>
                                </w:sdt>
                                <w:r w:rsidR="00D35404" w:rsidRPr="00C90F1E">
                                  <w:rPr>
                                    <w:rFonts w:eastAsiaTheme="minorEastAsia" w:hint="eastAsia"/>
                                    <w:i/>
                                    <w:color w:val="1F497D" w:themeColor="text2"/>
                                    <w:sz w:val="22"/>
                                    <w:szCs w:val="22"/>
                                    <w:lang w:val="en-GB" w:eastAsia="zh-TW"/>
                                  </w:rPr>
                                  <w:tab/>
                                </w:r>
                                <w:r w:rsidR="00D35404" w:rsidRPr="00C90F1E">
                                  <w:rPr>
                                    <w:rFonts w:eastAsiaTheme="minorEastAsia" w:hint="eastAsia"/>
                                    <w:i/>
                                    <w:color w:val="1F497D" w:themeColor="text2"/>
                                    <w:sz w:val="22"/>
                                    <w:szCs w:val="22"/>
                                    <w:lang w:val="en-GB" w:eastAsia="zh-TW"/>
                                  </w:rPr>
                                  <w:tab/>
                                </w:r>
                                <w:r w:rsidR="00D35404" w:rsidRPr="00C90F1E">
                                  <w:rPr>
                                    <w:rFonts w:eastAsiaTheme="minorEastAsia" w:hint="eastAsia"/>
                                    <w:i/>
                                    <w:color w:val="1F497D" w:themeColor="text2"/>
                                    <w:sz w:val="22"/>
                                    <w:szCs w:val="22"/>
                                    <w:lang w:val="en-GB" w:eastAsia="zh-TW"/>
                                  </w:rPr>
                                  <w:tab/>
                                </w:r>
                                <w:r w:rsidR="00D35404" w:rsidRPr="00C90F1E">
                                  <w:rPr>
                                    <w:rFonts w:eastAsiaTheme="minorEastAsia" w:hint="eastAsia"/>
                                    <w:i/>
                                    <w:color w:val="1F497D" w:themeColor="text2"/>
                                    <w:sz w:val="22"/>
                                    <w:szCs w:val="22"/>
                                    <w:lang w:val="en-GB" w:eastAsia="zh-TW"/>
                                  </w:rPr>
                                  <w:tab/>
                                </w:r>
                                <w:r w:rsidR="00D35404" w:rsidRPr="00C90F1E">
                                  <w:rPr>
                                    <w:rFonts w:eastAsiaTheme="minorEastAsia" w:hint="eastAsia"/>
                                    <w:i/>
                                    <w:color w:val="1F497D" w:themeColor="text2"/>
                                    <w:sz w:val="22"/>
                                    <w:szCs w:val="22"/>
                                    <w:lang w:val="en-GB" w:eastAsia="zh-TW"/>
                                  </w:rPr>
                                  <w:tab/>
                                </w:r>
                                <w:r w:rsidR="00D35404" w:rsidRPr="00C90F1E">
                                  <w:rPr>
                                    <w:rFonts w:eastAsiaTheme="minorEastAsia" w:hint="eastAsia"/>
                                    <w:i/>
                                    <w:color w:val="1F497D" w:themeColor="text2"/>
                                    <w:sz w:val="22"/>
                                    <w:szCs w:val="22"/>
                                    <w:lang w:val="en-GB" w:eastAsia="zh-TW"/>
                                  </w:rPr>
                                  <w:tab/>
                                </w:r>
                                <w:r w:rsidR="00D35404" w:rsidRPr="00C90F1E">
                                  <w:rPr>
                                    <w:rFonts w:eastAsiaTheme="minorEastAsia" w:hint="eastAsia"/>
                                    <w:i/>
                                    <w:color w:val="1F497D" w:themeColor="text2"/>
                                    <w:sz w:val="22"/>
                                    <w:szCs w:val="22"/>
                                    <w:lang w:val="en-GB" w:eastAsia="zh-TW"/>
                                  </w:rPr>
                                  <w:tab/>
                                </w:r>
                                <w:r w:rsidR="00D35404" w:rsidRPr="00C90F1E">
                                  <w:rPr>
                                    <w:rFonts w:eastAsiaTheme="minorEastAsia" w:hint="eastAsia"/>
                                    <w:i/>
                                    <w:color w:val="1F497D" w:themeColor="text2"/>
                                    <w:sz w:val="22"/>
                                    <w:szCs w:val="22"/>
                                    <w:lang w:val="en-GB" w:eastAsia="zh-TW"/>
                                  </w:rPr>
                                  <w:tab/>
                                </w:r>
                                <w:r w:rsidR="00D35404" w:rsidRPr="00C90F1E">
                                  <w:rPr>
                                    <w:rFonts w:eastAsiaTheme="minorEastAsia" w:hint="eastAsia"/>
                                    <w:i/>
                                    <w:color w:val="1F497D" w:themeColor="text2"/>
                                    <w:sz w:val="22"/>
                                    <w:szCs w:val="22"/>
                                    <w:lang w:val="en-GB" w:eastAsia="zh-TW"/>
                                  </w:rPr>
                                  <w:tab/>
                                </w:r>
                                <w:r w:rsidR="00D35404" w:rsidRPr="00C90F1E">
                                  <w:rPr>
                                    <w:rFonts w:eastAsiaTheme="minorEastAsia" w:hint="eastAsia"/>
                                    <w:i/>
                                    <w:color w:val="1F497D" w:themeColor="text2"/>
                                    <w:sz w:val="20"/>
                                    <w:szCs w:val="20"/>
                                    <w:lang w:val="en-GB" w:eastAsia="zh-TW"/>
                                  </w:rPr>
                                  <w:t xml:space="preserve">Author: </w:t>
                                </w:r>
                                <w:r w:rsidR="00A52F8E" w:rsidRPr="00C90F1E">
                                  <w:rPr>
                                    <w:rFonts w:eastAsiaTheme="minorEastAsia"/>
                                    <w:i/>
                                    <w:color w:val="1F497D" w:themeColor="text2"/>
                                    <w:sz w:val="20"/>
                                    <w:szCs w:val="20"/>
                                    <w:lang w:val="en-GB" w:eastAsia="zh-TW"/>
                                  </w:rPr>
                                  <w:t>Rajesh Christopher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B6CFB7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3" o:spid="_x0000_s1028" type="#_x0000_t202" style="position:absolute;left:0;text-align:left;margin-left:270.75pt;margin-top:507pt;width:278.3pt;height:35.2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" filled="f" stroked="f" strokeweight=".5pt">
                    <v:textbox>
                      <w:txbxContent>
                        <w:p w14:paraId="5783D3DC" w14:textId="62B05AB4" w:rsidR="00D35404" w:rsidRPr="00C90F1E" w:rsidRDefault="00000000">
                          <w:pPr>
                            <w:pStyle w:val="NoSpacing"/>
                            <w:rPr>
                              <w:rFonts w:eastAsiaTheme="minorEastAsia"/>
                              <w:i/>
                              <w:color w:val="1F497D" w:themeColor="text2"/>
                              <w:sz w:val="22"/>
                              <w:szCs w:val="22"/>
                              <w:lang w:val="en-GB" w:eastAsia="zh-TW"/>
                            </w:rPr>
                          </w:pPr>
                          <w:sdt>
                            <w:sdtPr>
                              <w:rPr>
                                <w:i/>
                                <w:color w:val="1F497D" w:themeColor="text2"/>
                                <w:sz w:val="22"/>
                                <w:szCs w:val="22"/>
                                <w:lang w:val="en-GB"/>
                              </w:rPr>
                              <w:alias w:val="Author"/>
                              <w:id w:val="-693917752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D35404" w:rsidRPr="00C90F1E">
                                <w:rPr>
                                  <w:i/>
                                  <w:color w:val="1F497D" w:themeColor="text2"/>
                                  <w:sz w:val="22"/>
                                  <w:szCs w:val="22"/>
                                  <w:lang w:val="en-GB"/>
                                </w:rPr>
                                <w:t>V1.0</w:t>
                              </w:r>
                              <w:r w:rsidR="00D35404" w:rsidRPr="00C90F1E">
                                <w:rPr>
                                  <w:rFonts w:eastAsiaTheme="minorEastAsia" w:hint="eastAsia"/>
                                  <w:i/>
                                  <w:color w:val="1F497D" w:themeColor="text2"/>
                                  <w:sz w:val="22"/>
                                  <w:szCs w:val="22"/>
                                  <w:lang w:val="en-GB" w:eastAsia="zh-TW"/>
                                </w:rPr>
                                <w:t>.0.0</w:t>
                              </w:r>
                              <w:r w:rsidR="00D35404" w:rsidRPr="00C90F1E">
                                <w:rPr>
                                  <w:i/>
                                  <w:color w:val="1F497D" w:themeColor="text2"/>
                                  <w:sz w:val="22"/>
                                  <w:szCs w:val="22"/>
                                  <w:lang w:val="en-GB"/>
                                </w:rPr>
                                <w:t xml:space="preserve"> 20</w:t>
                              </w:r>
                              <w:r w:rsidR="00F20CA5" w:rsidRPr="00C90F1E">
                                <w:rPr>
                                  <w:i/>
                                  <w:color w:val="1F497D" w:themeColor="text2"/>
                                  <w:sz w:val="22"/>
                                  <w:szCs w:val="22"/>
                                  <w:lang w:val="en-GB"/>
                                </w:rPr>
                                <w:t>2</w:t>
                              </w:r>
                              <w:r w:rsidR="00895502" w:rsidRPr="00C90F1E">
                                <w:rPr>
                                  <w:rFonts w:eastAsiaTheme="minorEastAsia" w:hint="eastAsia"/>
                                  <w:i/>
                                  <w:color w:val="1F497D" w:themeColor="text2"/>
                                  <w:sz w:val="22"/>
                                  <w:szCs w:val="22"/>
                                  <w:lang w:val="en-GB" w:eastAsia="zh-TW"/>
                                </w:rPr>
                                <w:t>5</w:t>
                              </w:r>
                              <w:r w:rsidR="00D35404" w:rsidRPr="00C90F1E">
                                <w:rPr>
                                  <w:i/>
                                  <w:color w:val="1F497D" w:themeColor="text2"/>
                                  <w:sz w:val="22"/>
                                  <w:szCs w:val="22"/>
                                  <w:lang w:val="en-GB"/>
                                </w:rPr>
                                <w:t>.</w:t>
                              </w:r>
                              <w:r w:rsidR="00895502" w:rsidRPr="00C90F1E">
                                <w:rPr>
                                  <w:rFonts w:eastAsiaTheme="minorEastAsia" w:hint="eastAsia"/>
                                  <w:i/>
                                  <w:color w:val="1F497D" w:themeColor="text2"/>
                                  <w:sz w:val="22"/>
                                  <w:szCs w:val="22"/>
                                  <w:lang w:val="en-GB" w:eastAsia="zh-TW"/>
                                </w:rPr>
                                <w:t>1</w:t>
                              </w:r>
                              <w:r w:rsidR="00A52F8E" w:rsidRPr="00C90F1E">
                                <w:rPr>
                                  <w:rFonts w:eastAsiaTheme="minorEastAsia"/>
                                  <w:i/>
                                  <w:color w:val="1F497D" w:themeColor="text2"/>
                                  <w:sz w:val="22"/>
                                  <w:szCs w:val="22"/>
                                  <w:lang w:val="en-GB" w:eastAsia="zh-TW"/>
                                </w:rPr>
                                <w:t>1</w:t>
                              </w:r>
                              <w:r w:rsidR="00D35404" w:rsidRPr="00C90F1E">
                                <w:rPr>
                                  <w:rFonts w:eastAsiaTheme="minorEastAsia" w:hint="eastAsia"/>
                                  <w:i/>
                                  <w:color w:val="1F497D" w:themeColor="text2"/>
                                  <w:sz w:val="22"/>
                                  <w:szCs w:val="22"/>
                                  <w:lang w:val="en-GB" w:eastAsia="zh-TW"/>
                                </w:rPr>
                                <w:t>.</w:t>
                              </w:r>
                              <w:r w:rsidR="00A52F8E" w:rsidRPr="00C90F1E">
                                <w:rPr>
                                  <w:rFonts w:eastAsiaTheme="minorEastAsia"/>
                                  <w:i/>
                                  <w:color w:val="1F497D" w:themeColor="text2"/>
                                  <w:sz w:val="22"/>
                                  <w:szCs w:val="22"/>
                                  <w:lang w:val="en-GB" w:eastAsia="zh-TW"/>
                                </w:rPr>
                                <w:t>14</w:t>
                              </w:r>
                            </w:sdtContent>
                          </w:sdt>
                          <w:r w:rsidR="00D35404" w:rsidRPr="00C90F1E">
                            <w:rPr>
                              <w:rFonts w:eastAsiaTheme="minorEastAsia" w:hint="eastAsia"/>
                              <w:i/>
                              <w:color w:val="1F497D" w:themeColor="text2"/>
                              <w:sz w:val="22"/>
                              <w:szCs w:val="22"/>
                              <w:lang w:val="en-GB" w:eastAsia="zh-TW"/>
                            </w:rPr>
                            <w:tab/>
                          </w:r>
                          <w:r w:rsidR="00D35404" w:rsidRPr="00C90F1E">
                            <w:rPr>
                              <w:rFonts w:eastAsiaTheme="minorEastAsia" w:hint="eastAsia"/>
                              <w:i/>
                              <w:color w:val="1F497D" w:themeColor="text2"/>
                              <w:sz w:val="22"/>
                              <w:szCs w:val="22"/>
                              <w:lang w:val="en-GB" w:eastAsia="zh-TW"/>
                            </w:rPr>
                            <w:tab/>
                          </w:r>
                          <w:r w:rsidR="00D35404" w:rsidRPr="00C90F1E">
                            <w:rPr>
                              <w:rFonts w:eastAsiaTheme="minorEastAsia" w:hint="eastAsia"/>
                              <w:i/>
                              <w:color w:val="1F497D" w:themeColor="text2"/>
                              <w:sz w:val="22"/>
                              <w:szCs w:val="22"/>
                              <w:lang w:val="en-GB" w:eastAsia="zh-TW"/>
                            </w:rPr>
                            <w:tab/>
                          </w:r>
                          <w:r w:rsidR="00D35404" w:rsidRPr="00C90F1E">
                            <w:rPr>
                              <w:rFonts w:eastAsiaTheme="minorEastAsia" w:hint="eastAsia"/>
                              <w:i/>
                              <w:color w:val="1F497D" w:themeColor="text2"/>
                              <w:sz w:val="22"/>
                              <w:szCs w:val="22"/>
                              <w:lang w:val="en-GB" w:eastAsia="zh-TW"/>
                            </w:rPr>
                            <w:tab/>
                          </w:r>
                          <w:r w:rsidR="00D35404" w:rsidRPr="00C90F1E">
                            <w:rPr>
                              <w:rFonts w:eastAsiaTheme="minorEastAsia" w:hint="eastAsia"/>
                              <w:i/>
                              <w:color w:val="1F497D" w:themeColor="text2"/>
                              <w:sz w:val="22"/>
                              <w:szCs w:val="22"/>
                              <w:lang w:val="en-GB" w:eastAsia="zh-TW"/>
                            </w:rPr>
                            <w:tab/>
                          </w:r>
                          <w:r w:rsidR="00D35404" w:rsidRPr="00C90F1E">
                            <w:rPr>
                              <w:rFonts w:eastAsiaTheme="minorEastAsia" w:hint="eastAsia"/>
                              <w:i/>
                              <w:color w:val="1F497D" w:themeColor="text2"/>
                              <w:sz w:val="22"/>
                              <w:szCs w:val="22"/>
                              <w:lang w:val="en-GB" w:eastAsia="zh-TW"/>
                            </w:rPr>
                            <w:tab/>
                          </w:r>
                          <w:r w:rsidR="00D35404" w:rsidRPr="00C90F1E">
                            <w:rPr>
                              <w:rFonts w:eastAsiaTheme="minorEastAsia" w:hint="eastAsia"/>
                              <w:i/>
                              <w:color w:val="1F497D" w:themeColor="text2"/>
                              <w:sz w:val="22"/>
                              <w:szCs w:val="22"/>
                              <w:lang w:val="en-GB" w:eastAsia="zh-TW"/>
                            </w:rPr>
                            <w:tab/>
                          </w:r>
                          <w:r w:rsidR="00D35404" w:rsidRPr="00C90F1E">
                            <w:rPr>
                              <w:rFonts w:eastAsiaTheme="minorEastAsia" w:hint="eastAsia"/>
                              <w:i/>
                              <w:color w:val="1F497D" w:themeColor="text2"/>
                              <w:sz w:val="22"/>
                              <w:szCs w:val="22"/>
                              <w:lang w:val="en-GB" w:eastAsia="zh-TW"/>
                            </w:rPr>
                            <w:tab/>
                          </w:r>
                          <w:r w:rsidR="00D35404" w:rsidRPr="00C90F1E">
                            <w:rPr>
                              <w:rFonts w:eastAsiaTheme="minorEastAsia" w:hint="eastAsia"/>
                              <w:i/>
                              <w:color w:val="1F497D" w:themeColor="text2"/>
                              <w:sz w:val="22"/>
                              <w:szCs w:val="22"/>
                              <w:lang w:val="en-GB" w:eastAsia="zh-TW"/>
                            </w:rPr>
                            <w:tab/>
                          </w:r>
                          <w:r w:rsidR="00D35404" w:rsidRPr="00C90F1E">
                            <w:rPr>
                              <w:rFonts w:eastAsiaTheme="minorEastAsia" w:hint="eastAsia"/>
                              <w:i/>
                              <w:color w:val="1F497D" w:themeColor="text2"/>
                              <w:sz w:val="20"/>
                              <w:szCs w:val="20"/>
                              <w:lang w:val="en-GB" w:eastAsia="zh-TW"/>
                            </w:rPr>
                            <w:t xml:space="preserve">Author: </w:t>
                          </w:r>
                          <w:r w:rsidR="00A52F8E" w:rsidRPr="00C90F1E">
                            <w:rPr>
                              <w:rFonts w:eastAsiaTheme="minorEastAsia"/>
                              <w:i/>
                              <w:color w:val="1F497D" w:themeColor="text2"/>
                              <w:sz w:val="20"/>
                              <w:szCs w:val="20"/>
                              <w:lang w:val="en-GB" w:eastAsia="zh-TW"/>
                            </w:rPr>
                            <w:t>Rajesh Christopher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C90F1E">
            <w:rPr>
              <w:rFonts w:asciiTheme="minorHAnsi" w:hAnsiTheme="minorHAnsi" w:cstheme="minorHAnsi"/>
              <w:noProof/>
              <w:lang w:eastAsia="zh-TW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61511A9" wp14:editId="1A37BE3D">
                    <wp:simplePos x="0" y="0"/>
                    <wp:positionH relativeFrom="page">
                      <wp:posOffset>3449955</wp:posOffset>
                    </wp:positionH>
                    <wp:positionV relativeFrom="page">
                      <wp:posOffset>7016750</wp:posOffset>
                    </wp:positionV>
                    <wp:extent cx="3597910" cy="118745"/>
                    <wp:effectExtent l="0" t="0" r="2540" b="0"/>
                    <wp:wrapNone/>
                    <wp:docPr id="37" name="Rectangle 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7910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775328A" id="Rectangle 37" o:spid="_x0000_s1026" style="position:absolute;margin-left:271.65pt;margin-top:552.5pt;width:283.3pt;height:9.3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" fillcolor="#4f81bd [3204]" stroked="f" strokeweight="2pt">
                    <w10:wrap anchorx="page" anchory="page"/>
                  </v:rect>
                </w:pict>
              </mc:Fallback>
            </mc:AlternateContent>
          </w:r>
          <w:r w:rsidR="00895502" w:rsidRPr="00C90F1E">
            <w:rPr>
              <w:rFonts w:asciiTheme="minorHAnsi" w:hAnsiTheme="minorHAnsi" w:cstheme="minorHAnsi"/>
              <w:noProof/>
              <w:lang w:eastAsia="zh-TW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9BBB34C" wp14:editId="7E944C15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3742690</wp:posOffset>
                        </wp:positionV>
                      </mc:Fallback>
                    </mc:AlternateContent>
                    <wp:extent cx="2701925" cy="2475230"/>
                    <wp:effectExtent l="0" t="0" r="0" b="0"/>
                    <wp:wrapSquare wrapText="bothSides"/>
                    <wp:docPr id="10" name="Text Box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02257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F72B31F" w14:textId="0D68BAE6" w:rsidR="00D35404" w:rsidRPr="00C90F1E" w:rsidRDefault="00000000">
                                <w:pPr>
                                  <w:rPr>
                                    <w:rFonts w:asciiTheme="majorHAnsi" w:hAnsiTheme="majorHAnsi"/>
                                    <w:b/>
                                    <w:color w:val="4F81BD" w:themeColor="accent1"/>
                                    <w:sz w:val="44"/>
                                    <w:szCs w:val="44"/>
                                    <w:lang w:eastAsia="zh-TW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b/>
                                      <w:color w:val="4F81BD" w:themeColor="accent1"/>
                                      <w:sz w:val="44"/>
                                      <w:szCs w:val="44"/>
                                      <w:lang w:eastAsia="zh-TW"/>
                                    </w:rPr>
                                    <w:alias w:val="Title"/>
                                    <w:id w:val="314850067"/>
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<w:text/>
                                  </w:sdtPr>
                                  <w:sdtContent>
                                    <w:r w:rsidR="00A52F8E" w:rsidRPr="00C90F1E">
                                      <w:rPr>
                                        <w:rFonts w:asciiTheme="majorHAnsi" w:hAnsiTheme="majorHAnsi"/>
                                        <w:b/>
                                        <w:color w:val="4F81BD" w:themeColor="accent1"/>
                                        <w:sz w:val="44"/>
                                        <w:szCs w:val="44"/>
                                        <w:lang w:eastAsia="zh-TW"/>
                                      </w:rPr>
                                      <w:t>Project Proposal Auto Purchasing of Repair Parts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bCs/>
                                    <w:i/>
                                    <w:color w:val="808080"/>
                                    <w:sz w:val="20"/>
                                  </w:rPr>
                                  <w:alias w:val="Subtitle"/>
                                  <w:id w:val="-1489394143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2E4E8E0B" w14:textId="77777777" w:rsidR="00D35404" w:rsidRPr="00C90F1E" w:rsidRDefault="00D35404">
                                    <w:pPr>
                                      <w:rPr>
                                        <w:rFonts w:asciiTheme="majorHAnsi" w:hAnsiTheme="majorHAnsi"/>
                                        <w:i/>
                                        <w:color w:val="1F497D" w:themeColor="text2"/>
                                        <w:sz w:val="20"/>
                                      </w:rPr>
                                    </w:pPr>
                                    <w:r w:rsidRPr="00C90F1E">
                                      <w:rPr>
                                        <w:bCs/>
                                        <w:i/>
                                        <w:color w:val="808080"/>
                                        <w:sz w:val="20"/>
                                      </w:rPr>
                                      <w:t xml:space="preserve">ASYS Automatic Systems </w:t>
                                    </w:r>
                                    <w:r w:rsidRPr="00C90F1E">
                                      <w:rPr>
                                        <w:rFonts w:hint="eastAsia"/>
                                        <w:bCs/>
                                        <w:i/>
                                        <w:color w:val="808080"/>
                                        <w:sz w:val="20"/>
                                        <w:lang w:eastAsia="zh-TW"/>
                                      </w:rPr>
                                      <w:t>Co. Ltd.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79BBB34C" id="Text Box 10" o:spid="_x0000_s1029" type="#_x0000_t202" style="position:absolute;left:0;text-align:left;margin-left:0;margin-top:0;width:212.75pt;height:194.9pt;z-index:251659264;visibility:visible;mso-wrap-style:square;mso-width-percent:0;mso-height-percent:280;mso-left-percent:455;mso-top-percent:350;mso-wrap-distance-left:9pt;mso-wrap-distance-top:0;mso-wrap-distance-right:9pt;mso-wrap-distance-bottom:0;mso-position-horizontal-relative:page;mso-position-vertical-relative:page;mso-width-percent: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" filled="f" stroked="f" strokeweight=".5pt">
                    <v:textbox style="mso-fit-shape-to-text:t">
                      <w:txbxContent>
                        <w:p w14:paraId="3F72B31F" w14:textId="0D68BAE6" w:rsidR="00D35404" w:rsidRPr="00C90F1E" w:rsidRDefault="00000000">
                          <w:pPr>
                            <w:rPr>
                              <w:rFonts w:asciiTheme="majorHAnsi" w:hAnsiTheme="majorHAnsi"/>
                              <w:b/>
                              <w:color w:val="4F81BD" w:themeColor="accent1"/>
                              <w:sz w:val="44"/>
                              <w:szCs w:val="44"/>
                              <w:lang w:eastAsia="zh-TW"/>
                            </w:rPr>
                          </w:pPr>
                          <w:sdt>
                            <w:sdtPr>
                              <w:rPr>
                                <w:rFonts w:asciiTheme="majorHAnsi" w:hAnsiTheme="majorHAnsi"/>
                                <w:b/>
                                <w:color w:val="4F81BD" w:themeColor="accent1"/>
                                <w:sz w:val="44"/>
                                <w:szCs w:val="44"/>
                                <w:lang w:eastAsia="zh-TW"/>
                              </w:rPr>
                              <w:alias w:val="Title"/>
                              <w:id w:val="314850067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r w:rsidR="00A52F8E" w:rsidRPr="00C90F1E">
                                <w:rPr>
                                  <w:rFonts w:asciiTheme="majorHAnsi" w:hAnsiTheme="majorHAnsi"/>
                                  <w:b/>
                                  <w:color w:val="4F81BD" w:themeColor="accent1"/>
                                  <w:sz w:val="44"/>
                                  <w:szCs w:val="44"/>
                                  <w:lang w:eastAsia="zh-TW"/>
                                </w:rPr>
                                <w:t>Project Proposal Auto Purchasing of Repair Parts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bCs/>
                              <w:i/>
                              <w:color w:val="808080"/>
                              <w:sz w:val="20"/>
                            </w:rPr>
                            <w:alias w:val="Subtitle"/>
                            <w:id w:val="-1489394143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2E4E8E0B" w14:textId="77777777" w:rsidR="00D35404" w:rsidRPr="00C90F1E" w:rsidRDefault="00D35404">
                              <w:pPr>
                                <w:rPr>
                                  <w:rFonts w:asciiTheme="majorHAnsi" w:hAnsiTheme="majorHAnsi"/>
                                  <w:i/>
                                  <w:color w:val="1F497D" w:themeColor="text2"/>
                                  <w:sz w:val="20"/>
                                </w:rPr>
                              </w:pPr>
                              <w:r w:rsidRPr="00C90F1E">
                                <w:rPr>
                                  <w:bCs/>
                                  <w:i/>
                                  <w:color w:val="808080"/>
                                  <w:sz w:val="20"/>
                                </w:rPr>
                                <w:t xml:space="preserve">ASYS Automatic Systems </w:t>
                              </w:r>
                              <w:r w:rsidRPr="00C90F1E">
                                <w:rPr>
                                  <w:rFonts w:hint="eastAsia"/>
                                  <w:bCs/>
                                  <w:i/>
                                  <w:color w:val="808080"/>
                                  <w:sz w:val="20"/>
                                  <w:lang w:eastAsia="zh-TW"/>
                                </w:rPr>
                                <w:t>Co. Ltd.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010A2" w:rsidRPr="00C90F1E">
            <w:rPr>
              <w:rFonts w:asciiTheme="minorHAnsi" w:hAnsiTheme="minorHAnsi" w:cstheme="minorHAnsi"/>
              <w:b/>
              <w:bCs/>
            </w:rPr>
            <w:br w:type="page"/>
          </w:r>
        </w:p>
      </w:sdtContent>
    </w:sdt>
    <w:p w14:paraId="49F3968F" w14:textId="77777777" w:rsidR="00785D73" w:rsidRPr="00C90F1E" w:rsidRDefault="00785D73" w:rsidP="00341A6F">
      <w:pPr>
        <w:jc w:val="both"/>
        <w:outlineLvl w:val="0"/>
        <w:rPr>
          <w:rFonts w:asciiTheme="minorHAnsi" w:hAnsiTheme="minorHAnsi" w:cstheme="minorHAnsi"/>
          <w:b/>
          <w:bCs/>
        </w:rPr>
      </w:pPr>
      <w:bookmarkStart w:id="0" w:name="_Toc503441471"/>
      <w:bookmarkStart w:id="1" w:name="_Toc19915"/>
      <w:bookmarkStart w:id="2" w:name="_Toc15748"/>
      <w:bookmarkStart w:id="3" w:name="_Toc16324"/>
      <w:bookmarkStart w:id="4" w:name="_Toc529971833"/>
      <w:bookmarkStart w:id="5" w:name="_Toc115366622"/>
      <w:r w:rsidRPr="00C90F1E">
        <w:rPr>
          <w:rFonts w:asciiTheme="minorHAnsi" w:hAnsiTheme="minorHAnsi" w:cstheme="minorHAnsi"/>
          <w:b/>
          <w:bCs/>
        </w:rPr>
        <w:lastRenderedPageBreak/>
        <w:t>Summary:</w:t>
      </w:r>
      <w:bookmarkEnd w:id="0"/>
      <w:bookmarkEnd w:id="1"/>
      <w:bookmarkEnd w:id="2"/>
      <w:bookmarkEnd w:id="3"/>
      <w:bookmarkEnd w:id="4"/>
      <w:bookmarkEnd w:id="5"/>
    </w:p>
    <w:p w14:paraId="20E3D06E" w14:textId="77777777" w:rsidR="00785D73" w:rsidRPr="00C90F1E" w:rsidRDefault="00785D73" w:rsidP="00341A6F">
      <w:pPr>
        <w:jc w:val="both"/>
        <w:rPr>
          <w:rFonts w:asciiTheme="minorHAnsi" w:hAnsiTheme="minorHAnsi" w:cstheme="minorHAnsi"/>
        </w:rPr>
      </w:pPr>
    </w:p>
    <w:p w14:paraId="3EF86557" w14:textId="4D49EC75" w:rsidR="00785D73" w:rsidRPr="00C90F1E" w:rsidRDefault="00785D73" w:rsidP="0034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</w:rPr>
      </w:pPr>
      <w:r w:rsidRPr="00C90F1E">
        <w:rPr>
          <w:rFonts w:asciiTheme="minorHAnsi" w:hAnsiTheme="minorHAnsi" w:cstheme="minorHAnsi"/>
        </w:rPr>
        <w:t xml:space="preserve">This document describes </w:t>
      </w:r>
      <w:r w:rsidRPr="00C90F1E">
        <w:rPr>
          <w:rFonts w:asciiTheme="minorHAnsi" w:hAnsiTheme="minorHAnsi" w:cstheme="minorHAnsi"/>
          <w:lang w:eastAsia="zh-TW"/>
        </w:rPr>
        <w:t xml:space="preserve">the </w:t>
      </w:r>
      <w:r w:rsidR="00895502" w:rsidRPr="00C90F1E">
        <w:rPr>
          <w:rFonts w:asciiTheme="minorHAnsi" w:hAnsiTheme="minorHAnsi" w:cstheme="minorHAnsi" w:hint="eastAsia"/>
          <w:lang w:eastAsia="zh-TW"/>
        </w:rPr>
        <w:t>proposa</w:t>
      </w:r>
      <w:r w:rsidR="00386866" w:rsidRPr="00C90F1E">
        <w:rPr>
          <w:rFonts w:asciiTheme="minorHAnsi" w:hAnsiTheme="minorHAnsi" w:cstheme="minorHAnsi"/>
          <w:lang w:eastAsia="zh-TW"/>
        </w:rPr>
        <w:t xml:space="preserve">l </w:t>
      </w:r>
      <w:r w:rsidR="00A52F8E" w:rsidRPr="00C90F1E">
        <w:rPr>
          <w:rFonts w:asciiTheme="minorHAnsi" w:hAnsiTheme="minorHAnsi" w:cstheme="minorHAnsi"/>
          <w:lang w:eastAsia="zh-TW"/>
        </w:rPr>
        <w:t>for</w:t>
      </w:r>
      <w:r w:rsidR="005B532C" w:rsidRPr="00C90F1E">
        <w:rPr>
          <w:rFonts w:asciiTheme="minorHAnsi" w:hAnsiTheme="minorHAnsi" w:cstheme="minorHAnsi" w:hint="eastAsia"/>
          <w:lang w:eastAsia="zh-TW"/>
        </w:rPr>
        <w:t xml:space="preserve"> </w:t>
      </w:r>
      <w:r w:rsidR="00A52F8E" w:rsidRPr="00C90F1E">
        <w:rPr>
          <w:rFonts w:asciiTheme="minorHAnsi" w:hAnsiTheme="minorHAnsi" w:cstheme="minorHAnsi"/>
          <w:lang w:eastAsia="zh-TW"/>
        </w:rPr>
        <w:t>Auto Purchasing of Repair Parts</w:t>
      </w:r>
      <w:r w:rsidRPr="00C90F1E">
        <w:rPr>
          <w:rFonts w:asciiTheme="minorHAnsi" w:hAnsiTheme="minorHAnsi" w:cstheme="minorHAnsi"/>
          <w:lang w:eastAsia="zh-TW"/>
        </w:rPr>
        <w:t>.</w:t>
      </w:r>
      <w:r w:rsidRPr="00C90F1E">
        <w:rPr>
          <w:rFonts w:asciiTheme="minorHAnsi" w:hAnsiTheme="minorHAnsi" w:cstheme="minorHAnsi"/>
        </w:rPr>
        <w:t xml:space="preserve"> The manual </w:t>
      </w:r>
      <w:r w:rsidR="006449A4" w:rsidRPr="00C90F1E">
        <w:rPr>
          <w:rFonts w:asciiTheme="minorHAnsi" w:hAnsiTheme="minorHAnsi" w:cstheme="minorHAnsi"/>
        </w:rPr>
        <w:t>describes the functionality of</w:t>
      </w:r>
      <w:r w:rsidRPr="00C90F1E">
        <w:rPr>
          <w:rFonts w:asciiTheme="minorHAnsi" w:hAnsiTheme="minorHAnsi" w:cstheme="minorHAnsi"/>
        </w:rPr>
        <w:t xml:space="preserve"> </w:t>
      </w:r>
      <w:r w:rsidR="00EB4F0A" w:rsidRPr="00EB4F0A">
        <w:rPr>
          <w:rFonts w:asciiTheme="minorHAnsi" w:hAnsiTheme="minorHAnsi" w:cstheme="minorHAnsi"/>
          <w:lang w:eastAsia="zh-TW"/>
        </w:rPr>
        <w:t>the material picking list automation tool</w:t>
      </w:r>
      <w:r w:rsidRPr="00C90F1E">
        <w:rPr>
          <w:rFonts w:asciiTheme="minorHAnsi" w:hAnsiTheme="minorHAnsi" w:cstheme="minorHAnsi"/>
        </w:rPr>
        <w:t xml:space="preserve"> and follows its version history.</w:t>
      </w:r>
    </w:p>
    <w:p w14:paraId="5A548502" w14:textId="77777777" w:rsidR="00785D73" w:rsidRPr="00C90F1E" w:rsidRDefault="00785D73" w:rsidP="00341A6F">
      <w:pPr>
        <w:jc w:val="both"/>
        <w:rPr>
          <w:rFonts w:asciiTheme="minorHAnsi" w:hAnsiTheme="minorHAnsi" w:cstheme="minorHAnsi"/>
          <w:b/>
          <w:bCs/>
        </w:rPr>
      </w:pPr>
    </w:p>
    <w:p w14:paraId="777F9130" w14:textId="1708D226" w:rsidR="00785D73" w:rsidRPr="00C90F1E" w:rsidRDefault="00785D73" w:rsidP="00341A6F">
      <w:pPr>
        <w:jc w:val="both"/>
        <w:outlineLvl w:val="0"/>
        <w:rPr>
          <w:rFonts w:asciiTheme="minorHAnsi" w:hAnsiTheme="minorHAnsi" w:cstheme="minorHAnsi"/>
        </w:rPr>
      </w:pPr>
      <w:r w:rsidRPr="00C90F1E">
        <w:rPr>
          <w:rFonts w:asciiTheme="minorHAnsi" w:hAnsiTheme="minorHAnsi" w:cstheme="minorHAnsi"/>
        </w:rPr>
        <w:br w:type="page"/>
      </w:r>
      <w:bookmarkStart w:id="6" w:name="_Toc32663"/>
      <w:bookmarkStart w:id="7" w:name="_Toc10763"/>
      <w:bookmarkStart w:id="8" w:name="_Toc503441473"/>
      <w:bookmarkStart w:id="9" w:name="_Toc14584"/>
      <w:bookmarkStart w:id="10" w:name="_Toc529971834"/>
      <w:bookmarkStart w:id="11" w:name="_Toc115366623"/>
      <w:r w:rsidRPr="00C90F1E">
        <w:rPr>
          <w:rFonts w:asciiTheme="minorHAnsi" w:hAnsiTheme="minorHAnsi" w:cstheme="minorHAnsi"/>
          <w:b/>
          <w:bCs/>
        </w:rPr>
        <w:lastRenderedPageBreak/>
        <w:t>Document history:</w:t>
      </w:r>
      <w:bookmarkEnd w:id="6"/>
      <w:bookmarkEnd w:id="7"/>
      <w:bookmarkEnd w:id="8"/>
      <w:bookmarkEnd w:id="9"/>
      <w:bookmarkEnd w:id="10"/>
      <w:bookmarkEnd w:id="11"/>
    </w:p>
    <w:p w14:paraId="73F1DB1E" w14:textId="77777777" w:rsidR="00785D73" w:rsidRPr="00C90F1E" w:rsidRDefault="00785D73" w:rsidP="00341A6F">
      <w:pPr>
        <w:jc w:val="both"/>
        <w:rPr>
          <w:rFonts w:asciiTheme="minorHAnsi" w:hAnsiTheme="minorHAnsi" w:cstheme="minorHAnsi"/>
        </w:rPr>
      </w:pPr>
    </w:p>
    <w:tbl>
      <w:tblPr>
        <w:tblW w:w="9571" w:type="dxa"/>
        <w:tblBorders>
          <w:bottom w:val="single" w:sz="18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97"/>
        <w:gridCol w:w="1418"/>
        <w:gridCol w:w="1177"/>
        <w:gridCol w:w="5479"/>
      </w:tblGrid>
      <w:tr w:rsidR="00785D73" w:rsidRPr="00C90F1E" w14:paraId="03C595F0" w14:textId="77777777" w:rsidTr="00D35404">
        <w:trPr>
          <w:tblHeader/>
        </w:trPr>
        <w:tc>
          <w:tcPr>
            <w:tcW w:w="1497" w:type="dxa"/>
            <w:tcBorders>
              <w:top w:val="nil"/>
              <w:left w:val="nil"/>
              <w:bottom w:val="single" w:sz="18" w:space="0" w:color="auto"/>
              <w:right w:val="single" w:sz="2" w:space="0" w:color="auto"/>
              <w:tl2br w:val="nil"/>
              <w:tr2bl w:val="nil"/>
            </w:tcBorders>
          </w:tcPr>
          <w:p w14:paraId="206FF155" w14:textId="77777777" w:rsidR="00785D73" w:rsidRPr="00C90F1E" w:rsidRDefault="00785D73" w:rsidP="00341A6F">
            <w:pPr>
              <w:spacing w:before="40" w:after="40"/>
              <w:jc w:val="both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C90F1E">
              <w:rPr>
                <w:rFonts w:asciiTheme="minorHAnsi" w:eastAsia="Times New Roman" w:hAnsiTheme="minorHAnsi" w:cstheme="minorHAnsi"/>
                <w:b/>
                <w:color w:val="000000"/>
              </w:rPr>
              <w:t>Maintainer:</w:t>
            </w:r>
          </w:p>
        </w:tc>
        <w:tc>
          <w:tcPr>
            <w:tcW w:w="1418" w:type="dxa"/>
            <w:tcBorders>
              <w:top w:val="nil"/>
              <w:left w:val="single" w:sz="2" w:space="0" w:color="auto"/>
              <w:bottom w:val="single" w:sz="18" w:space="0" w:color="auto"/>
              <w:right w:val="single" w:sz="2" w:space="0" w:color="auto"/>
              <w:tl2br w:val="nil"/>
              <w:tr2bl w:val="nil"/>
            </w:tcBorders>
          </w:tcPr>
          <w:p w14:paraId="0189FEDB" w14:textId="77777777" w:rsidR="00785D73" w:rsidRPr="00C90F1E" w:rsidRDefault="00785D73" w:rsidP="00341A6F">
            <w:pPr>
              <w:spacing w:before="40" w:after="40"/>
              <w:jc w:val="both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C90F1E">
              <w:rPr>
                <w:rFonts w:asciiTheme="minorHAnsi" w:eastAsia="Times New Roman" w:hAnsiTheme="minorHAnsi" w:cstheme="minorHAnsi"/>
                <w:b/>
                <w:color w:val="000000"/>
              </w:rPr>
              <w:t>Date:</w:t>
            </w:r>
          </w:p>
        </w:tc>
        <w:tc>
          <w:tcPr>
            <w:tcW w:w="1177" w:type="dxa"/>
            <w:tcBorders>
              <w:top w:val="nil"/>
              <w:left w:val="single" w:sz="2" w:space="0" w:color="auto"/>
              <w:bottom w:val="single" w:sz="18" w:space="0" w:color="auto"/>
              <w:right w:val="single" w:sz="2" w:space="0" w:color="auto"/>
              <w:tl2br w:val="nil"/>
              <w:tr2bl w:val="nil"/>
            </w:tcBorders>
          </w:tcPr>
          <w:p w14:paraId="2602DB25" w14:textId="77777777" w:rsidR="00785D73" w:rsidRPr="00C90F1E" w:rsidRDefault="00785D73" w:rsidP="00341A6F">
            <w:pPr>
              <w:spacing w:before="40" w:after="40"/>
              <w:jc w:val="both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C90F1E">
              <w:rPr>
                <w:rFonts w:asciiTheme="minorHAnsi" w:eastAsia="Times New Roman" w:hAnsiTheme="minorHAnsi" w:cstheme="minorHAnsi"/>
                <w:b/>
                <w:color w:val="000000"/>
              </w:rPr>
              <w:t>Version:</w:t>
            </w:r>
          </w:p>
        </w:tc>
        <w:tc>
          <w:tcPr>
            <w:tcW w:w="5479" w:type="dxa"/>
            <w:tcBorders>
              <w:top w:val="nil"/>
              <w:left w:val="single" w:sz="2" w:space="0" w:color="auto"/>
              <w:bottom w:val="single" w:sz="18" w:space="0" w:color="auto"/>
              <w:right w:val="nil"/>
              <w:tl2br w:val="nil"/>
              <w:tr2bl w:val="nil"/>
            </w:tcBorders>
          </w:tcPr>
          <w:p w14:paraId="569DEE23" w14:textId="77777777" w:rsidR="00785D73" w:rsidRPr="00C90F1E" w:rsidRDefault="00785D73" w:rsidP="00341A6F">
            <w:pPr>
              <w:spacing w:before="40" w:after="40"/>
              <w:jc w:val="both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C90F1E">
              <w:rPr>
                <w:rFonts w:asciiTheme="minorHAnsi" w:eastAsia="Times New Roman" w:hAnsiTheme="minorHAnsi" w:cstheme="minorHAnsi"/>
                <w:b/>
                <w:color w:val="000000"/>
              </w:rPr>
              <w:t>Comments:</w:t>
            </w:r>
          </w:p>
        </w:tc>
      </w:tr>
      <w:tr w:rsidR="00785D73" w:rsidRPr="00C90F1E" w14:paraId="3A7D8911" w14:textId="77777777" w:rsidTr="00D35404">
        <w:tc>
          <w:tcPr>
            <w:tcW w:w="1497" w:type="dxa"/>
          </w:tcPr>
          <w:p w14:paraId="4E15D27B" w14:textId="78FDF646" w:rsidR="00785D73" w:rsidRPr="00C90F1E" w:rsidRDefault="00A52F8E" w:rsidP="00341A6F">
            <w:pPr>
              <w:spacing w:before="40" w:after="40"/>
              <w:jc w:val="both"/>
              <w:rPr>
                <w:rFonts w:asciiTheme="minorHAnsi" w:hAnsiTheme="minorHAnsi" w:cstheme="minorHAnsi"/>
                <w:color w:val="000000"/>
                <w:lang w:eastAsia="zh-TW"/>
              </w:rPr>
            </w:pPr>
            <w:r w:rsidRPr="00C90F1E">
              <w:rPr>
                <w:rFonts w:asciiTheme="minorHAnsi" w:eastAsia="微軟正黑體" w:hAnsiTheme="minorHAnsi" w:cstheme="minorHAnsi"/>
                <w:color w:val="000000"/>
                <w:lang w:eastAsia="zh-TW"/>
              </w:rPr>
              <w:t>Rajesh Christopher</w:t>
            </w:r>
          </w:p>
        </w:tc>
        <w:tc>
          <w:tcPr>
            <w:tcW w:w="1418" w:type="dxa"/>
          </w:tcPr>
          <w:p w14:paraId="36389EA9" w14:textId="063B25A1" w:rsidR="00785D73" w:rsidRPr="00C90F1E" w:rsidRDefault="00CC70E3" w:rsidP="00341A6F">
            <w:pPr>
              <w:spacing w:before="40" w:after="40"/>
              <w:jc w:val="both"/>
              <w:rPr>
                <w:rFonts w:asciiTheme="minorHAnsi" w:eastAsia="Times New Roman" w:hAnsiTheme="minorHAnsi" w:cstheme="minorHAnsi"/>
                <w:color w:val="000000"/>
              </w:rPr>
            </w:pPr>
            <w:r w:rsidRPr="00C90F1E">
              <w:rPr>
                <w:rFonts w:asciiTheme="minorHAnsi" w:hAnsiTheme="minorHAnsi" w:cstheme="minorHAnsi"/>
                <w:color w:val="000000"/>
                <w:lang w:eastAsia="zh-TW"/>
              </w:rPr>
              <w:t>20</w:t>
            </w:r>
            <w:r w:rsidR="006449A4" w:rsidRPr="00C90F1E">
              <w:rPr>
                <w:rFonts w:asciiTheme="minorHAnsi" w:hAnsiTheme="minorHAnsi" w:cstheme="minorHAnsi"/>
                <w:color w:val="000000"/>
                <w:lang w:eastAsia="zh-TW"/>
              </w:rPr>
              <w:t>2</w:t>
            </w:r>
            <w:r w:rsidR="00463228" w:rsidRPr="00C90F1E">
              <w:rPr>
                <w:rFonts w:asciiTheme="minorHAnsi" w:hAnsiTheme="minorHAnsi" w:cstheme="minorHAnsi" w:hint="eastAsia"/>
                <w:color w:val="000000"/>
                <w:lang w:eastAsia="zh-TW"/>
              </w:rPr>
              <w:t>5</w:t>
            </w:r>
            <w:r w:rsidR="00785D73" w:rsidRPr="00C90F1E">
              <w:rPr>
                <w:rFonts w:asciiTheme="minorHAnsi" w:hAnsiTheme="minorHAnsi" w:cstheme="minorHAnsi"/>
                <w:color w:val="000000"/>
                <w:lang w:eastAsia="zh-TW"/>
              </w:rPr>
              <w:t>.</w:t>
            </w:r>
            <w:r w:rsidR="00463228" w:rsidRPr="00C90F1E">
              <w:rPr>
                <w:rFonts w:asciiTheme="minorHAnsi" w:hAnsiTheme="minorHAnsi" w:cstheme="minorHAnsi" w:hint="eastAsia"/>
                <w:color w:val="000000"/>
                <w:lang w:eastAsia="zh-TW"/>
              </w:rPr>
              <w:t>1</w:t>
            </w:r>
            <w:r w:rsidR="00A52F8E" w:rsidRPr="00C90F1E">
              <w:rPr>
                <w:rFonts w:asciiTheme="minorHAnsi" w:hAnsiTheme="minorHAnsi" w:cstheme="minorHAnsi"/>
                <w:color w:val="000000"/>
                <w:lang w:eastAsia="zh-TW"/>
              </w:rPr>
              <w:t>1</w:t>
            </w:r>
            <w:r w:rsidR="00785D73" w:rsidRPr="00C90F1E">
              <w:rPr>
                <w:rFonts w:asciiTheme="minorHAnsi" w:hAnsiTheme="minorHAnsi" w:cstheme="minorHAnsi"/>
                <w:color w:val="000000"/>
                <w:lang w:eastAsia="zh-TW"/>
              </w:rPr>
              <w:t>.</w:t>
            </w:r>
            <w:r w:rsidR="00463228" w:rsidRPr="00C90F1E">
              <w:rPr>
                <w:rFonts w:asciiTheme="minorHAnsi" w:hAnsiTheme="minorHAnsi" w:cstheme="minorHAnsi" w:hint="eastAsia"/>
                <w:color w:val="000000"/>
                <w:lang w:eastAsia="zh-TW"/>
              </w:rPr>
              <w:t>1</w:t>
            </w:r>
            <w:r w:rsidR="00A52F8E" w:rsidRPr="00C90F1E">
              <w:rPr>
                <w:rFonts w:asciiTheme="minorHAnsi" w:hAnsiTheme="minorHAnsi" w:cstheme="minorHAnsi"/>
                <w:color w:val="000000"/>
                <w:lang w:eastAsia="zh-TW"/>
              </w:rPr>
              <w:t>4</w:t>
            </w:r>
          </w:p>
        </w:tc>
        <w:tc>
          <w:tcPr>
            <w:tcW w:w="1177" w:type="dxa"/>
          </w:tcPr>
          <w:p w14:paraId="352B9B67" w14:textId="77777777" w:rsidR="00785D73" w:rsidRPr="00C90F1E" w:rsidRDefault="00CC70E3" w:rsidP="00341A6F">
            <w:pPr>
              <w:spacing w:before="40" w:after="40"/>
              <w:jc w:val="both"/>
              <w:rPr>
                <w:rFonts w:asciiTheme="minorHAnsi" w:hAnsiTheme="minorHAnsi" w:cstheme="minorHAnsi"/>
                <w:color w:val="000000"/>
                <w:lang w:eastAsia="zh-TW"/>
              </w:rPr>
            </w:pPr>
            <w:r w:rsidRPr="00C90F1E">
              <w:rPr>
                <w:rFonts w:asciiTheme="minorHAnsi" w:hAnsiTheme="minorHAnsi" w:cstheme="minorHAnsi"/>
                <w:color w:val="000000"/>
                <w:lang w:eastAsia="zh-TW"/>
              </w:rPr>
              <w:t>1.0.0.0</w:t>
            </w:r>
          </w:p>
        </w:tc>
        <w:tc>
          <w:tcPr>
            <w:tcW w:w="5479" w:type="dxa"/>
          </w:tcPr>
          <w:p w14:paraId="64F5885F" w14:textId="77777777" w:rsidR="00785D73" w:rsidRPr="00C90F1E" w:rsidRDefault="00785D73" w:rsidP="00341A6F">
            <w:pPr>
              <w:spacing w:before="40" w:after="40"/>
              <w:jc w:val="both"/>
              <w:rPr>
                <w:rFonts w:asciiTheme="minorHAnsi" w:eastAsia="Times New Roman" w:hAnsiTheme="minorHAnsi" w:cstheme="minorHAnsi"/>
                <w:color w:val="000000"/>
              </w:rPr>
            </w:pPr>
            <w:r w:rsidRPr="00C90F1E">
              <w:rPr>
                <w:rFonts w:asciiTheme="minorHAnsi" w:eastAsia="Times New Roman" w:hAnsiTheme="minorHAnsi" w:cstheme="minorHAnsi"/>
                <w:color w:val="000000"/>
              </w:rPr>
              <w:t>First draft</w:t>
            </w:r>
          </w:p>
        </w:tc>
      </w:tr>
    </w:tbl>
    <w:p w14:paraId="7D0021DF" w14:textId="77777777" w:rsidR="00785D73" w:rsidRPr="00C90F1E" w:rsidRDefault="00785D73" w:rsidP="00341A6F">
      <w:pPr>
        <w:jc w:val="both"/>
        <w:rPr>
          <w:rFonts w:asciiTheme="minorHAnsi" w:hAnsiTheme="minorHAnsi" w:cstheme="minorHAnsi"/>
        </w:rPr>
      </w:pPr>
    </w:p>
    <w:p w14:paraId="092059E8" w14:textId="77777777" w:rsidR="00785D73" w:rsidRPr="00C90F1E" w:rsidRDefault="00785D73" w:rsidP="00341A6F">
      <w:pPr>
        <w:jc w:val="both"/>
        <w:rPr>
          <w:rFonts w:asciiTheme="minorHAnsi" w:hAnsiTheme="minorHAnsi" w:cstheme="minorHAnsi"/>
        </w:rPr>
      </w:pPr>
    </w:p>
    <w:tbl>
      <w:tblPr>
        <w:tblW w:w="9571" w:type="dxa"/>
        <w:tblBorders>
          <w:bottom w:val="single" w:sz="18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79"/>
        <w:gridCol w:w="2092"/>
      </w:tblGrid>
      <w:tr w:rsidR="00785D73" w:rsidRPr="00C90F1E" w14:paraId="589F65F2" w14:textId="77777777" w:rsidTr="00D35404">
        <w:tc>
          <w:tcPr>
            <w:tcW w:w="7479" w:type="dxa"/>
            <w:tcBorders>
              <w:top w:val="nil"/>
              <w:left w:val="nil"/>
              <w:bottom w:val="single" w:sz="18" w:space="0" w:color="auto"/>
              <w:right w:val="single" w:sz="2" w:space="0" w:color="auto"/>
              <w:tl2br w:val="nil"/>
              <w:tr2bl w:val="nil"/>
            </w:tcBorders>
          </w:tcPr>
          <w:p w14:paraId="3925D05B" w14:textId="77777777" w:rsidR="00785D73" w:rsidRPr="00C90F1E" w:rsidRDefault="00785D73" w:rsidP="00341A6F">
            <w:pPr>
              <w:spacing w:before="40" w:after="40"/>
              <w:jc w:val="both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C90F1E">
              <w:rPr>
                <w:rFonts w:asciiTheme="minorHAnsi" w:eastAsia="Times New Roman" w:hAnsiTheme="minorHAnsi" w:cstheme="minorHAnsi"/>
                <w:b/>
                <w:color w:val="000000"/>
              </w:rPr>
              <w:t>Document name:</w:t>
            </w:r>
          </w:p>
        </w:tc>
        <w:tc>
          <w:tcPr>
            <w:tcW w:w="2092" w:type="dxa"/>
            <w:tcBorders>
              <w:top w:val="nil"/>
              <w:left w:val="single" w:sz="2" w:space="0" w:color="auto"/>
              <w:bottom w:val="single" w:sz="18" w:space="0" w:color="auto"/>
              <w:right w:val="nil"/>
              <w:tl2br w:val="nil"/>
              <w:tr2bl w:val="nil"/>
            </w:tcBorders>
          </w:tcPr>
          <w:p w14:paraId="7AB6F9F0" w14:textId="77777777" w:rsidR="00785D73" w:rsidRPr="00C90F1E" w:rsidRDefault="00785D73" w:rsidP="00341A6F">
            <w:pPr>
              <w:spacing w:before="40" w:after="40"/>
              <w:jc w:val="both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C90F1E">
              <w:rPr>
                <w:rFonts w:asciiTheme="minorHAnsi" w:eastAsia="Times New Roman" w:hAnsiTheme="minorHAnsi" w:cstheme="minorHAnsi"/>
                <w:b/>
                <w:color w:val="000000"/>
              </w:rPr>
              <w:t>Document version:</w:t>
            </w:r>
          </w:p>
        </w:tc>
      </w:tr>
      <w:tr w:rsidR="00785D73" w:rsidRPr="00C90F1E" w14:paraId="7707F201" w14:textId="77777777" w:rsidTr="00D35404">
        <w:tc>
          <w:tcPr>
            <w:tcW w:w="7479" w:type="dxa"/>
          </w:tcPr>
          <w:p w14:paraId="7616D532" w14:textId="701FC22A" w:rsidR="00785D73" w:rsidRPr="00C90F1E" w:rsidRDefault="00463228" w:rsidP="0076509B">
            <w:pPr>
              <w:spacing w:before="40" w:after="40"/>
              <w:jc w:val="both"/>
              <w:rPr>
                <w:rFonts w:asciiTheme="minorHAnsi" w:hAnsiTheme="minorHAnsi" w:cstheme="minorHAnsi"/>
                <w:color w:val="000000"/>
                <w:lang w:eastAsia="zh-TW"/>
              </w:rPr>
            </w:pPr>
            <w:r w:rsidRPr="00C90F1E">
              <w:rPr>
                <w:rFonts w:asciiTheme="minorHAnsi" w:hAnsiTheme="minorHAnsi" w:cstheme="minorHAnsi"/>
                <w:color w:val="000000"/>
                <w:lang w:eastAsia="zh-TW"/>
              </w:rPr>
              <w:t>ProjectProposal</w:t>
            </w:r>
            <w:r w:rsidRPr="00C90F1E">
              <w:rPr>
                <w:rFonts w:asciiTheme="minorHAnsi" w:hAnsiTheme="minorHAnsi" w:cstheme="minorHAnsi" w:hint="eastAsia"/>
                <w:color w:val="000000"/>
                <w:lang w:eastAsia="zh-TW"/>
              </w:rPr>
              <w:t>_</w:t>
            </w:r>
            <w:r w:rsidR="00A52F8E" w:rsidRPr="00C90F1E">
              <w:rPr>
                <w:rFonts w:asciiTheme="minorHAnsi" w:hAnsiTheme="minorHAnsi" w:cstheme="minorHAnsi"/>
                <w:color w:val="000000"/>
                <w:lang w:eastAsia="zh-TW"/>
              </w:rPr>
              <w:t>AutoPurchasing</w:t>
            </w:r>
            <w:r w:rsidR="0099196A" w:rsidRPr="00C90F1E">
              <w:rPr>
                <w:rFonts w:asciiTheme="minorHAnsi" w:hAnsiTheme="minorHAnsi" w:cstheme="minorHAnsi"/>
                <w:color w:val="000000"/>
                <w:lang w:eastAsia="zh-TW"/>
              </w:rPr>
              <w:t>O</w:t>
            </w:r>
            <w:r w:rsidR="00A52F8E" w:rsidRPr="00C90F1E">
              <w:rPr>
                <w:rFonts w:asciiTheme="minorHAnsi" w:hAnsiTheme="minorHAnsi" w:cstheme="minorHAnsi"/>
                <w:color w:val="000000"/>
                <w:lang w:eastAsia="zh-TW"/>
              </w:rPr>
              <w:t>fRepairParts</w:t>
            </w:r>
            <w:r w:rsidR="00785D73" w:rsidRPr="00C90F1E">
              <w:rPr>
                <w:rFonts w:asciiTheme="minorHAnsi" w:hAnsiTheme="minorHAnsi" w:cstheme="minorHAnsi"/>
                <w:color w:val="000000"/>
                <w:lang w:eastAsia="zh-TW"/>
              </w:rPr>
              <w:t>_v1.0.0</w:t>
            </w:r>
            <w:r w:rsidR="00CC70E3" w:rsidRPr="00C90F1E">
              <w:rPr>
                <w:rFonts w:asciiTheme="minorHAnsi" w:hAnsiTheme="minorHAnsi" w:cstheme="minorHAnsi"/>
                <w:color w:val="000000"/>
                <w:lang w:eastAsia="zh-TW"/>
              </w:rPr>
              <w:t>.0</w:t>
            </w:r>
            <w:r w:rsidR="00785D73" w:rsidRPr="00C90F1E">
              <w:rPr>
                <w:rFonts w:asciiTheme="minorHAnsi" w:hAnsiTheme="minorHAnsi" w:cstheme="minorHAnsi"/>
                <w:color w:val="000000"/>
                <w:lang w:eastAsia="zh-TW"/>
              </w:rPr>
              <w:t>.doc</w:t>
            </w:r>
          </w:p>
        </w:tc>
        <w:tc>
          <w:tcPr>
            <w:tcW w:w="2092" w:type="dxa"/>
          </w:tcPr>
          <w:p w14:paraId="64FDC8A9" w14:textId="77777777" w:rsidR="00785D73" w:rsidRPr="00C90F1E" w:rsidRDefault="00CC70E3" w:rsidP="00341A6F">
            <w:pPr>
              <w:spacing w:before="40" w:after="40"/>
              <w:jc w:val="both"/>
              <w:rPr>
                <w:rFonts w:asciiTheme="minorHAnsi" w:hAnsiTheme="minorHAnsi" w:cstheme="minorHAnsi"/>
                <w:color w:val="000000"/>
                <w:lang w:eastAsia="zh-TW"/>
              </w:rPr>
            </w:pPr>
            <w:r w:rsidRPr="00C90F1E">
              <w:rPr>
                <w:rFonts w:asciiTheme="minorHAnsi" w:hAnsiTheme="minorHAnsi" w:cstheme="minorHAnsi"/>
                <w:color w:val="000000"/>
                <w:lang w:eastAsia="zh-TW"/>
              </w:rPr>
              <w:t>1.0.0.0</w:t>
            </w:r>
          </w:p>
        </w:tc>
      </w:tr>
    </w:tbl>
    <w:p w14:paraId="06DBFED0" w14:textId="77777777" w:rsidR="00785D73" w:rsidRPr="00C90F1E" w:rsidRDefault="00785D73" w:rsidP="00341A6F">
      <w:pPr>
        <w:jc w:val="both"/>
        <w:rPr>
          <w:rFonts w:asciiTheme="minorHAnsi" w:hAnsiTheme="minorHAnsi" w:cstheme="minorHAnsi"/>
        </w:rPr>
      </w:pPr>
    </w:p>
    <w:p w14:paraId="40CB1B26" w14:textId="77777777" w:rsidR="00785D73" w:rsidRPr="00C90F1E" w:rsidRDefault="00785D73" w:rsidP="00341A6F">
      <w:pPr>
        <w:jc w:val="both"/>
        <w:rPr>
          <w:rFonts w:asciiTheme="minorHAnsi" w:hAnsiTheme="minorHAnsi" w:cstheme="minorHAnsi"/>
        </w:rPr>
      </w:pPr>
      <w:r w:rsidRPr="00C90F1E">
        <w:rPr>
          <w:rFonts w:asciiTheme="minorHAnsi" w:hAnsiTheme="minorHAnsi" w:cstheme="minorHAnsi"/>
        </w:rPr>
        <w:br w:type="page"/>
      </w:r>
    </w:p>
    <w:sdt>
      <w:sdtPr>
        <w:rPr>
          <w:rFonts w:asciiTheme="minorHAnsi" w:hAnsiTheme="minorHAnsi" w:cstheme="minorHAnsi"/>
          <w:b w:val="0"/>
          <w:bCs w:val="0"/>
          <w:color w:val="auto"/>
          <w:sz w:val="24"/>
          <w:szCs w:val="20"/>
        </w:rPr>
        <w:id w:val="-331230161"/>
        <w:docPartObj>
          <w:docPartGallery w:val="Table of Contents"/>
          <w:docPartUnique/>
        </w:docPartObj>
      </w:sdtPr>
      <w:sdtContent>
        <w:p w14:paraId="4ADD5360" w14:textId="77777777" w:rsidR="0030394F" w:rsidRPr="00C90F1E" w:rsidRDefault="0030394F" w:rsidP="00D853D4">
          <w:pPr>
            <w:pStyle w:val="TOCHeading"/>
            <w:numPr>
              <w:ilvl w:val="0"/>
              <w:numId w:val="0"/>
            </w:numPr>
            <w:ind w:left="432" w:hanging="432"/>
            <w:jc w:val="both"/>
            <w:rPr>
              <w:rFonts w:asciiTheme="minorHAnsi" w:hAnsiTheme="minorHAnsi" w:cstheme="minorHAnsi"/>
            </w:rPr>
          </w:pPr>
          <w:r w:rsidRPr="00C90F1E">
            <w:rPr>
              <w:rFonts w:asciiTheme="minorHAnsi" w:hAnsiTheme="minorHAnsi" w:cstheme="minorHAnsi"/>
            </w:rPr>
            <w:t>Contents</w:t>
          </w:r>
        </w:p>
        <w:p w14:paraId="470F75A1" w14:textId="324C65D5" w:rsidR="003970B5" w:rsidRPr="00C90F1E" w:rsidRDefault="0030394F">
          <w:pPr>
            <w:pStyle w:val="TOC1"/>
            <w:tabs>
              <w:tab w:val="right" w:leader="dot" w:pos="9345"/>
            </w:tabs>
            <w:rPr>
              <w:rFonts w:asciiTheme="minorHAnsi" w:hAnsiTheme="minorHAnsi" w:cstheme="minorBidi"/>
              <w:kern w:val="2"/>
              <w:szCs w:val="22"/>
              <w:lang w:eastAsia="zh-TW"/>
            </w:rPr>
          </w:pPr>
          <w:r w:rsidRPr="00C90F1E">
            <w:rPr>
              <w:rFonts w:asciiTheme="minorHAnsi" w:hAnsiTheme="minorHAnsi" w:cstheme="minorHAnsi"/>
            </w:rPr>
            <w:fldChar w:fldCharType="begin"/>
          </w:r>
          <w:r w:rsidRPr="00C90F1E">
            <w:rPr>
              <w:rFonts w:asciiTheme="minorHAnsi" w:hAnsiTheme="minorHAnsi" w:cstheme="minorHAnsi"/>
            </w:rPr>
            <w:instrText xml:space="preserve"> TOC \o "1-3" \h \z \u </w:instrText>
          </w:r>
          <w:r w:rsidRPr="00C90F1E">
            <w:rPr>
              <w:rFonts w:asciiTheme="minorHAnsi" w:hAnsiTheme="minorHAnsi" w:cstheme="minorHAnsi"/>
            </w:rPr>
            <w:fldChar w:fldCharType="separate"/>
          </w:r>
          <w:hyperlink w:anchor="_Toc115366622" w:history="1">
            <w:r w:rsidR="003970B5" w:rsidRPr="00C90F1E">
              <w:rPr>
                <w:rStyle w:val="Hyperlink"/>
                <w:rFonts w:cstheme="minorHAnsi"/>
                <w:noProof w:val="0"/>
              </w:rPr>
              <w:t>Summary:</w:t>
            </w:r>
            <w:r w:rsidR="003970B5" w:rsidRPr="00C90F1E">
              <w:rPr>
                <w:webHidden/>
              </w:rPr>
              <w:tab/>
            </w:r>
            <w:r w:rsidR="00E20025" w:rsidRPr="00C90F1E">
              <w:rPr>
                <w:rFonts w:hint="eastAsia"/>
                <w:webHidden/>
                <w:lang w:eastAsia="zh-TW"/>
              </w:rPr>
              <w:t>2</w:t>
            </w:r>
          </w:hyperlink>
        </w:p>
        <w:p w14:paraId="37207AA7" w14:textId="3CE6AFD9" w:rsidR="003970B5" w:rsidRPr="00C90F1E" w:rsidRDefault="003970B5">
          <w:pPr>
            <w:pStyle w:val="TOC1"/>
            <w:tabs>
              <w:tab w:val="right" w:leader="dot" w:pos="9345"/>
            </w:tabs>
            <w:rPr>
              <w:rFonts w:asciiTheme="minorHAnsi" w:hAnsiTheme="minorHAnsi" w:cstheme="minorBidi"/>
              <w:kern w:val="2"/>
              <w:szCs w:val="22"/>
              <w:lang w:eastAsia="zh-TW"/>
            </w:rPr>
          </w:pPr>
          <w:hyperlink w:anchor="_Toc115366623" w:history="1">
            <w:r w:rsidRPr="00C90F1E">
              <w:rPr>
                <w:rStyle w:val="Hyperlink"/>
                <w:rFonts w:cstheme="minorHAnsi"/>
                <w:noProof w:val="0"/>
              </w:rPr>
              <w:t>Document history:</w:t>
            </w:r>
            <w:r w:rsidRPr="00C90F1E">
              <w:rPr>
                <w:webHidden/>
              </w:rPr>
              <w:tab/>
            </w:r>
            <w:r w:rsidRPr="00C90F1E">
              <w:rPr>
                <w:webHidden/>
              </w:rPr>
              <w:fldChar w:fldCharType="begin"/>
            </w:r>
            <w:r w:rsidRPr="00C90F1E">
              <w:rPr>
                <w:webHidden/>
              </w:rPr>
              <w:instrText xml:space="preserve"> PAGEREF _Toc115366623 \h </w:instrText>
            </w:r>
            <w:r w:rsidRPr="00C90F1E">
              <w:rPr>
                <w:webHidden/>
              </w:rPr>
            </w:r>
            <w:r w:rsidRPr="00C90F1E">
              <w:rPr>
                <w:webHidden/>
              </w:rPr>
              <w:fldChar w:fldCharType="separate"/>
            </w:r>
            <w:r w:rsidRPr="00C90F1E">
              <w:rPr>
                <w:webHidden/>
              </w:rPr>
              <w:t>3</w:t>
            </w:r>
            <w:r w:rsidRPr="00C90F1E">
              <w:rPr>
                <w:webHidden/>
              </w:rPr>
              <w:fldChar w:fldCharType="end"/>
            </w:r>
          </w:hyperlink>
        </w:p>
        <w:p w14:paraId="740E3859" w14:textId="46C464AF" w:rsidR="003970B5" w:rsidRPr="00C90F1E" w:rsidRDefault="003970B5">
          <w:pPr>
            <w:pStyle w:val="TOC1"/>
            <w:tabs>
              <w:tab w:val="left" w:pos="480"/>
              <w:tab w:val="right" w:leader="dot" w:pos="9345"/>
            </w:tabs>
            <w:rPr>
              <w:rFonts w:asciiTheme="minorHAnsi" w:hAnsiTheme="minorHAnsi" w:cstheme="minorBidi"/>
              <w:kern w:val="2"/>
              <w:szCs w:val="22"/>
              <w:lang w:eastAsia="zh-TW"/>
            </w:rPr>
          </w:pPr>
          <w:hyperlink w:anchor="_Toc115366624" w:history="1">
            <w:r w:rsidRPr="00C90F1E">
              <w:rPr>
                <w:rStyle w:val="Hyperlink"/>
                <w:rFonts w:eastAsia="標楷體"/>
                <w:noProof w:val="0"/>
              </w:rPr>
              <w:t>1</w:t>
            </w:r>
            <w:r w:rsidRPr="00C90F1E">
              <w:rPr>
                <w:rFonts w:asciiTheme="minorHAnsi" w:hAnsiTheme="minorHAnsi" w:cstheme="minorBidi"/>
                <w:kern w:val="2"/>
                <w:szCs w:val="22"/>
                <w:lang w:eastAsia="zh-TW"/>
              </w:rPr>
              <w:tab/>
            </w:r>
            <w:r w:rsidR="00EB4F0A">
              <w:rPr>
                <w:rFonts w:cs="Arial"/>
                <w:kern w:val="2"/>
                <w:szCs w:val="22"/>
                <w:lang w:eastAsia="zh-TW"/>
              </w:rPr>
              <w:t>Project Overview</w:t>
            </w:r>
            <w:r w:rsidRPr="00C90F1E">
              <w:rPr>
                <w:webHidden/>
              </w:rPr>
              <w:tab/>
            </w:r>
            <w:r w:rsidRPr="00C90F1E">
              <w:rPr>
                <w:webHidden/>
              </w:rPr>
              <w:fldChar w:fldCharType="begin"/>
            </w:r>
            <w:r w:rsidRPr="00C90F1E">
              <w:rPr>
                <w:webHidden/>
              </w:rPr>
              <w:instrText xml:space="preserve"> PAGEREF _Toc115366624 \h </w:instrText>
            </w:r>
            <w:r w:rsidRPr="00C90F1E">
              <w:rPr>
                <w:webHidden/>
              </w:rPr>
            </w:r>
            <w:r w:rsidRPr="00C90F1E">
              <w:rPr>
                <w:webHidden/>
              </w:rPr>
              <w:fldChar w:fldCharType="separate"/>
            </w:r>
            <w:r w:rsidRPr="00C90F1E">
              <w:rPr>
                <w:webHidden/>
              </w:rPr>
              <w:t>5</w:t>
            </w:r>
            <w:r w:rsidRPr="00C90F1E">
              <w:rPr>
                <w:webHidden/>
              </w:rPr>
              <w:fldChar w:fldCharType="end"/>
            </w:r>
          </w:hyperlink>
        </w:p>
        <w:p w14:paraId="6094ACCF" w14:textId="73F4A531" w:rsidR="003970B5" w:rsidRPr="00C90F1E" w:rsidRDefault="003970B5">
          <w:pPr>
            <w:pStyle w:val="TOC1"/>
            <w:tabs>
              <w:tab w:val="left" w:pos="480"/>
              <w:tab w:val="right" w:leader="dot" w:pos="9345"/>
            </w:tabs>
            <w:rPr>
              <w:rFonts w:asciiTheme="minorHAnsi" w:hAnsiTheme="minorHAnsi" w:cstheme="minorBidi"/>
              <w:kern w:val="2"/>
              <w:szCs w:val="22"/>
              <w:lang w:eastAsia="zh-TW"/>
            </w:rPr>
          </w:pPr>
          <w:hyperlink w:anchor="_Toc115366625" w:history="1">
            <w:r w:rsidRPr="00C90F1E">
              <w:rPr>
                <w:rStyle w:val="Hyperlink"/>
                <w:rFonts w:eastAsia="標楷體"/>
                <w:noProof w:val="0"/>
                <w:lang w:eastAsia="zh-TW"/>
              </w:rPr>
              <w:t>2</w:t>
            </w:r>
            <w:r w:rsidRPr="00C90F1E">
              <w:rPr>
                <w:rFonts w:asciiTheme="minorHAnsi" w:hAnsiTheme="minorHAnsi" w:cstheme="minorBidi"/>
                <w:kern w:val="2"/>
                <w:szCs w:val="22"/>
                <w:lang w:eastAsia="zh-TW"/>
              </w:rPr>
              <w:tab/>
            </w:r>
            <w:r w:rsidR="005C1D9F" w:rsidRPr="00C90F1E">
              <w:rPr>
                <w:lang w:eastAsia="zh-TW"/>
              </w:rPr>
              <w:t>Background and Current Situation</w:t>
            </w:r>
            <w:r w:rsidRPr="00C90F1E">
              <w:rPr>
                <w:webHidden/>
              </w:rPr>
              <w:tab/>
            </w:r>
            <w:r w:rsidRPr="00C90F1E">
              <w:rPr>
                <w:webHidden/>
              </w:rPr>
              <w:fldChar w:fldCharType="begin"/>
            </w:r>
            <w:r w:rsidRPr="00C90F1E">
              <w:rPr>
                <w:webHidden/>
              </w:rPr>
              <w:instrText xml:space="preserve"> PAGEREF _Toc115366625 \h </w:instrText>
            </w:r>
            <w:r w:rsidRPr="00C90F1E">
              <w:rPr>
                <w:webHidden/>
              </w:rPr>
            </w:r>
            <w:r w:rsidRPr="00C90F1E">
              <w:rPr>
                <w:webHidden/>
              </w:rPr>
              <w:fldChar w:fldCharType="separate"/>
            </w:r>
            <w:r w:rsidRPr="00C90F1E">
              <w:rPr>
                <w:webHidden/>
              </w:rPr>
              <w:t>5</w:t>
            </w:r>
            <w:r w:rsidRPr="00C90F1E">
              <w:rPr>
                <w:webHidden/>
              </w:rPr>
              <w:fldChar w:fldCharType="end"/>
            </w:r>
          </w:hyperlink>
        </w:p>
        <w:p w14:paraId="496DC091" w14:textId="2B1F799F" w:rsidR="005C1D9F" w:rsidRPr="00C90F1E" w:rsidRDefault="003970B5" w:rsidP="004804E7">
          <w:pPr>
            <w:pStyle w:val="TOC1"/>
            <w:tabs>
              <w:tab w:val="left" w:pos="480"/>
              <w:tab w:val="right" w:leader="dot" w:pos="9345"/>
            </w:tabs>
          </w:pPr>
          <w:hyperlink w:anchor="_Toc115366626" w:history="1">
            <w:r w:rsidRPr="00C90F1E">
              <w:rPr>
                <w:rStyle w:val="Hyperlink"/>
                <w:rFonts w:eastAsia="標楷體"/>
                <w:noProof w:val="0"/>
                <w:lang w:eastAsia="zh-TW"/>
              </w:rPr>
              <w:t>3</w:t>
            </w:r>
            <w:r w:rsidRPr="00C90F1E">
              <w:rPr>
                <w:rFonts w:asciiTheme="minorHAnsi" w:hAnsiTheme="minorHAnsi" w:cstheme="minorBidi"/>
                <w:kern w:val="2"/>
                <w:szCs w:val="22"/>
                <w:lang w:eastAsia="zh-TW"/>
              </w:rPr>
              <w:tab/>
            </w:r>
            <w:r w:rsidR="005C1D9F" w:rsidRPr="00C90F1E">
              <w:rPr>
                <w:lang w:eastAsia="zh-TW"/>
              </w:rPr>
              <w:t>Goals and Objectives</w:t>
            </w:r>
            <w:r w:rsidRPr="00C90F1E">
              <w:rPr>
                <w:webHidden/>
              </w:rPr>
              <w:tab/>
            </w:r>
            <w:r w:rsidR="005C1D9F" w:rsidRPr="00C90F1E">
              <w:rPr>
                <w:rFonts w:hint="eastAsia"/>
                <w:webHidden/>
                <w:lang w:eastAsia="zh-TW"/>
              </w:rPr>
              <w:t>5</w:t>
            </w:r>
          </w:hyperlink>
        </w:p>
        <w:p w14:paraId="56283A97" w14:textId="536D60CD" w:rsidR="004804E7" w:rsidRPr="00C90F1E" w:rsidRDefault="004804E7" w:rsidP="004804E7">
          <w:pPr>
            <w:pStyle w:val="TOC1"/>
            <w:tabs>
              <w:tab w:val="left" w:pos="480"/>
              <w:tab w:val="right" w:leader="dot" w:pos="9345"/>
            </w:tabs>
            <w:rPr>
              <w:rFonts w:asciiTheme="minorHAnsi" w:hAnsiTheme="minorHAnsi" w:cstheme="minorBidi"/>
              <w:kern w:val="2"/>
              <w:szCs w:val="22"/>
              <w:lang w:eastAsia="zh-TW"/>
            </w:rPr>
          </w:pPr>
          <w:hyperlink w:anchor="_Toc115366625" w:history="1">
            <w:r w:rsidRPr="00C90F1E">
              <w:rPr>
                <w:rStyle w:val="Hyperlink"/>
                <w:rFonts w:eastAsia="標楷體" w:hint="eastAsia"/>
                <w:noProof w:val="0"/>
                <w:lang w:eastAsia="zh-TW"/>
              </w:rPr>
              <w:t xml:space="preserve">    </w:t>
            </w:r>
            <w:r w:rsidRPr="00C90F1E">
              <w:rPr>
                <w:rFonts w:asciiTheme="minorHAnsi" w:hAnsiTheme="minorHAnsi" w:cstheme="minorBidi"/>
                <w:kern w:val="2"/>
                <w:szCs w:val="22"/>
                <w:lang w:eastAsia="zh-TW"/>
              </w:rPr>
              <w:tab/>
            </w:r>
            <w:r w:rsidRPr="00C90F1E">
              <w:rPr>
                <w:rFonts w:asciiTheme="minorHAnsi" w:hAnsiTheme="minorHAnsi" w:cstheme="minorBidi" w:hint="eastAsia"/>
                <w:kern w:val="2"/>
                <w:szCs w:val="22"/>
                <w:lang w:eastAsia="zh-TW"/>
              </w:rPr>
              <w:t xml:space="preserve">  </w:t>
            </w:r>
            <w:r w:rsidRPr="00C90F1E">
              <w:rPr>
                <w:rFonts w:cs="Arial"/>
                <w:kern w:val="2"/>
                <w:szCs w:val="22"/>
                <w:lang w:eastAsia="zh-TW"/>
              </w:rPr>
              <w:t xml:space="preserve"> </w:t>
            </w:r>
            <w:r w:rsidRPr="00C90F1E">
              <w:rPr>
                <w:rFonts w:cs="Arial" w:hint="eastAsia"/>
                <w:kern w:val="2"/>
                <w:szCs w:val="22"/>
                <w:lang w:eastAsia="zh-TW"/>
              </w:rPr>
              <w:t xml:space="preserve"> </w:t>
            </w:r>
            <w:r w:rsidRPr="00C90F1E">
              <w:rPr>
                <w:rFonts w:cs="Arial"/>
                <w:kern w:val="2"/>
                <w:szCs w:val="22"/>
                <w:lang w:eastAsia="zh-TW"/>
              </w:rPr>
              <w:t>3.1</w:t>
            </w:r>
            <w:r w:rsidRPr="00C90F1E">
              <w:rPr>
                <w:rFonts w:cs="Arial" w:hint="eastAsia"/>
                <w:kern w:val="2"/>
                <w:szCs w:val="22"/>
                <w:lang w:eastAsia="zh-TW"/>
              </w:rPr>
              <w:t xml:space="preserve">     Project Goal</w:t>
            </w:r>
            <w:r w:rsidRPr="00C90F1E">
              <w:rPr>
                <w:webHidden/>
              </w:rPr>
              <w:tab/>
            </w:r>
            <w:r w:rsidRPr="00C90F1E">
              <w:rPr>
                <w:webHidden/>
              </w:rPr>
              <w:fldChar w:fldCharType="begin"/>
            </w:r>
            <w:r w:rsidRPr="00C90F1E">
              <w:rPr>
                <w:webHidden/>
              </w:rPr>
              <w:instrText xml:space="preserve"> PAGEREF _Toc115366625 \h </w:instrText>
            </w:r>
            <w:r w:rsidRPr="00C90F1E">
              <w:rPr>
                <w:webHidden/>
              </w:rPr>
            </w:r>
            <w:r w:rsidRPr="00C90F1E">
              <w:rPr>
                <w:webHidden/>
              </w:rPr>
              <w:fldChar w:fldCharType="separate"/>
            </w:r>
            <w:r w:rsidRPr="00C90F1E">
              <w:rPr>
                <w:webHidden/>
              </w:rPr>
              <w:t>5</w:t>
            </w:r>
            <w:r w:rsidRPr="00C90F1E">
              <w:rPr>
                <w:webHidden/>
              </w:rPr>
              <w:fldChar w:fldCharType="end"/>
            </w:r>
          </w:hyperlink>
        </w:p>
        <w:p w14:paraId="0EA474F9" w14:textId="3301FBAA" w:rsidR="004804E7" w:rsidRPr="00C90F1E" w:rsidRDefault="004804E7" w:rsidP="004804E7">
          <w:pPr>
            <w:pStyle w:val="TOC1"/>
            <w:tabs>
              <w:tab w:val="left" w:pos="480"/>
              <w:tab w:val="right" w:leader="dot" w:pos="9345"/>
            </w:tabs>
          </w:pPr>
          <w:hyperlink w:anchor="_Toc115366625" w:history="1">
            <w:r w:rsidRPr="00C90F1E">
              <w:rPr>
                <w:rStyle w:val="Hyperlink"/>
                <w:rFonts w:eastAsia="標楷體" w:hint="eastAsia"/>
                <w:noProof w:val="0"/>
                <w:lang w:eastAsia="zh-TW"/>
              </w:rPr>
              <w:t xml:space="preserve">    </w:t>
            </w:r>
            <w:r w:rsidRPr="00C90F1E">
              <w:rPr>
                <w:rFonts w:asciiTheme="minorHAnsi" w:hAnsiTheme="minorHAnsi" w:cstheme="minorBidi"/>
                <w:kern w:val="2"/>
                <w:szCs w:val="22"/>
                <w:lang w:eastAsia="zh-TW"/>
              </w:rPr>
              <w:tab/>
            </w:r>
            <w:r w:rsidRPr="00C90F1E">
              <w:rPr>
                <w:rFonts w:asciiTheme="minorHAnsi" w:hAnsiTheme="minorHAnsi" w:cstheme="minorBidi" w:hint="eastAsia"/>
                <w:kern w:val="2"/>
                <w:szCs w:val="22"/>
                <w:lang w:eastAsia="zh-TW"/>
              </w:rPr>
              <w:t xml:space="preserve">  </w:t>
            </w:r>
            <w:r w:rsidRPr="00C90F1E">
              <w:rPr>
                <w:rFonts w:cs="Arial"/>
                <w:kern w:val="2"/>
                <w:szCs w:val="22"/>
                <w:lang w:eastAsia="zh-TW"/>
              </w:rPr>
              <w:t xml:space="preserve"> </w:t>
            </w:r>
            <w:r w:rsidRPr="00C90F1E">
              <w:rPr>
                <w:rFonts w:cs="Arial" w:hint="eastAsia"/>
                <w:kern w:val="2"/>
                <w:szCs w:val="22"/>
                <w:lang w:eastAsia="zh-TW"/>
              </w:rPr>
              <w:t xml:space="preserve"> </w:t>
            </w:r>
            <w:r w:rsidRPr="00C90F1E">
              <w:rPr>
                <w:rFonts w:cs="Arial"/>
                <w:kern w:val="2"/>
                <w:szCs w:val="22"/>
                <w:lang w:eastAsia="zh-TW"/>
              </w:rPr>
              <w:t>3.</w:t>
            </w:r>
            <w:r w:rsidRPr="00C90F1E">
              <w:rPr>
                <w:rFonts w:cs="Arial" w:hint="eastAsia"/>
                <w:kern w:val="2"/>
                <w:szCs w:val="22"/>
                <w:lang w:eastAsia="zh-TW"/>
              </w:rPr>
              <w:t xml:space="preserve">2     Project </w:t>
            </w:r>
            <w:r w:rsidRPr="00C90F1E">
              <w:t>Objectives</w:t>
            </w:r>
            <w:r w:rsidRPr="00C90F1E">
              <w:rPr>
                <w:webHidden/>
              </w:rPr>
              <w:tab/>
            </w:r>
            <w:r w:rsidRPr="00C90F1E">
              <w:rPr>
                <w:webHidden/>
              </w:rPr>
              <w:fldChar w:fldCharType="begin"/>
            </w:r>
            <w:r w:rsidRPr="00C90F1E">
              <w:rPr>
                <w:webHidden/>
              </w:rPr>
              <w:instrText xml:space="preserve"> PAGEREF _Toc115366625 \h </w:instrText>
            </w:r>
            <w:r w:rsidRPr="00C90F1E">
              <w:rPr>
                <w:webHidden/>
              </w:rPr>
            </w:r>
            <w:r w:rsidRPr="00C90F1E">
              <w:rPr>
                <w:webHidden/>
              </w:rPr>
              <w:fldChar w:fldCharType="separate"/>
            </w:r>
            <w:r w:rsidRPr="00C90F1E">
              <w:rPr>
                <w:webHidden/>
              </w:rPr>
              <w:t>5</w:t>
            </w:r>
            <w:r w:rsidRPr="00C90F1E">
              <w:rPr>
                <w:webHidden/>
              </w:rPr>
              <w:fldChar w:fldCharType="end"/>
            </w:r>
          </w:hyperlink>
        </w:p>
        <w:p w14:paraId="30ED9654" w14:textId="7D2BEAB9" w:rsidR="0030079B" w:rsidRPr="00C90F1E" w:rsidRDefault="0030079B" w:rsidP="0030079B">
          <w:pPr>
            <w:pStyle w:val="TOC1"/>
            <w:tabs>
              <w:tab w:val="left" w:pos="480"/>
              <w:tab w:val="right" w:leader="dot" w:pos="9345"/>
            </w:tabs>
          </w:pPr>
          <w:hyperlink w:anchor="_Toc115366626" w:history="1">
            <w:r w:rsidRPr="00C90F1E">
              <w:rPr>
                <w:rStyle w:val="Hyperlink"/>
                <w:rFonts w:eastAsia="標楷體"/>
                <w:noProof w:val="0"/>
                <w:lang w:eastAsia="zh-TW"/>
              </w:rPr>
              <w:t>4</w:t>
            </w:r>
            <w:r w:rsidRPr="00C90F1E">
              <w:rPr>
                <w:rFonts w:asciiTheme="minorHAnsi" w:hAnsiTheme="minorHAnsi" w:cstheme="minorBidi"/>
                <w:kern w:val="2"/>
                <w:szCs w:val="22"/>
                <w:lang w:eastAsia="zh-TW"/>
              </w:rPr>
              <w:tab/>
            </w:r>
            <w:r w:rsidRPr="00C90F1E">
              <w:t>Project Scope and Deliverables</w:t>
            </w:r>
            <w:r w:rsidRPr="00C90F1E">
              <w:rPr>
                <w:webHidden/>
              </w:rPr>
              <w:tab/>
            </w:r>
            <w:r w:rsidR="00EB4F0A">
              <w:rPr>
                <w:webHidden/>
              </w:rPr>
              <w:t>7</w:t>
            </w:r>
          </w:hyperlink>
        </w:p>
        <w:p w14:paraId="0452DD13" w14:textId="4EFEECDB" w:rsidR="00505684" w:rsidRPr="00C90F1E" w:rsidRDefault="00505684" w:rsidP="00505684">
          <w:pPr>
            <w:pStyle w:val="TOC1"/>
            <w:tabs>
              <w:tab w:val="left" w:pos="480"/>
              <w:tab w:val="right" w:leader="dot" w:pos="9345"/>
            </w:tabs>
          </w:pPr>
          <w:hyperlink w:anchor="_Toc115366625" w:history="1">
            <w:r w:rsidRPr="00C90F1E">
              <w:rPr>
                <w:rStyle w:val="Hyperlink"/>
                <w:rFonts w:eastAsia="標楷體" w:hint="eastAsia"/>
                <w:noProof w:val="0"/>
                <w:lang w:eastAsia="zh-TW"/>
              </w:rPr>
              <w:t xml:space="preserve">    </w:t>
            </w:r>
            <w:r w:rsidRPr="00C90F1E">
              <w:rPr>
                <w:rFonts w:asciiTheme="minorHAnsi" w:hAnsiTheme="minorHAnsi" w:cstheme="minorBidi"/>
                <w:kern w:val="2"/>
                <w:szCs w:val="22"/>
                <w:lang w:eastAsia="zh-TW"/>
              </w:rPr>
              <w:tab/>
            </w:r>
            <w:r w:rsidRPr="00C90F1E">
              <w:rPr>
                <w:rFonts w:asciiTheme="minorHAnsi" w:hAnsiTheme="minorHAnsi" w:cstheme="minorBidi" w:hint="eastAsia"/>
                <w:kern w:val="2"/>
                <w:szCs w:val="22"/>
                <w:lang w:eastAsia="zh-TW"/>
              </w:rPr>
              <w:t xml:space="preserve">  </w:t>
            </w:r>
            <w:r w:rsidRPr="00C90F1E">
              <w:rPr>
                <w:rFonts w:cs="Arial"/>
                <w:kern w:val="2"/>
                <w:szCs w:val="22"/>
                <w:lang w:eastAsia="zh-TW"/>
              </w:rPr>
              <w:t xml:space="preserve"> </w:t>
            </w:r>
            <w:r w:rsidRPr="00C90F1E">
              <w:rPr>
                <w:rFonts w:cs="Arial" w:hint="eastAsia"/>
                <w:kern w:val="2"/>
                <w:szCs w:val="22"/>
                <w:lang w:eastAsia="zh-TW"/>
              </w:rPr>
              <w:t xml:space="preserve"> </w:t>
            </w:r>
            <w:r w:rsidR="0030079B" w:rsidRPr="00C90F1E">
              <w:rPr>
                <w:rFonts w:cs="Arial"/>
                <w:kern w:val="2"/>
                <w:szCs w:val="22"/>
                <w:lang w:eastAsia="zh-TW"/>
              </w:rPr>
              <w:t>4</w:t>
            </w:r>
            <w:r w:rsidRPr="00C90F1E">
              <w:rPr>
                <w:rFonts w:cs="Arial"/>
                <w:kern w:val="2"/>
                <w:szCs w:val="22"/>
                <w:lang w:eastAsia="zh-TW"/>
              </w:rPr>
              <w:t>.</w:t>
            </w:r>
            <w:r w:rsidR="0030079B" w:rsidRPr="00C90F1E">
              <w:rPr>
                <w:rFonts w:cs="Arial"/>
                <w:kern w:val="2"/>
                <w:szCs w:val="22"/>
                <w:lang w:eastAsia="zh-TW"/>
              </w:rPr>
              <w:t>1</w:t>
            </w:r>
            <w:r w:rsidRPr="00C90F1E">
              <w:rPr>
                <w:rFonts w:cs="Arial" w:hint="eastAsia"/>
                <w:kern w:val="2"/>
                <w:szCs w:val="22"/>
                <w:lang w:eastAsia="zh-TW"/>
              </w:rPr>
              <w:t xml:space="preserve">     </w:t>
            </w:r>
            <w:r w:rsidR="00A702AA" w:rsidRPr="00C90F1E">
              <w:t>Expected Deliverables</w:t>
            </w:r>
            <w:r w:rsidRPr="00C90F1E">
              <w:rPr>
                <w:webHidden/>
              </w:rPr>
              <w:tab/>
            </w:r>
            <w:r w:rsidR="00EB4F0A">
              <w:rPr>
                <w:webHidden/>
              </w:rPr>
              <w:t>7</w:t>
            </w:r>
          </w:hyperlink>
        </w:p>
        <w:p w14:paraId="730AE728" w14:textId="0F9B2FB0" w:rsidR="00505684" w:rsidRPr="00C90F1E" w:rsidRDefault="00505684" w:rsidP="00505684">
          <w:pPr>
            <w:pStyle w:val="TOC1"/>
            <w:tabs>
              <w:tab w:val="left" w:pos="480"/>
              <w:tab w:val="right" w:leader="dot" w:pos="9345"/>
            </w:tabs>
            <w:rPr>
              <w:rFonts w:asciiTheme="minorHAnsi" w:hAnsiTheme="minorHAnsi" w:cstheme="minorBidi"/>
              <w:kern w:val="2"/>
              <w:szCs w:val="22"/>
              <w:lang w:eastAsia="zh-TW"/>
            </w:rPr>
          </w:pPr>
          <w:hyperlink w:anchor="_Toc115366625" w:history="1">
            <w:r w:rsidRPr="00C90F1E">
              <w:rPr>
                <w:rStyle w:val="Hyperlink"/>
                <w:rFonts w:eastAsia="標楷體" w:hint="eastAsia"/>
                <w:noProof w:val="0"/>
                <w:lang w:eastAsia="zh-TW"/>
              </w:rPr>
              <w:t xml:space="preserve">    </w:t>
            </w:r>
            <w:r w:rsidRPr="00C90F1E">
              <w:rPr>
                <w:rFonts w:asciiTheme="minorHAnsi" w:hAnsiTheme="minorHAnsi" w:cstheme="minorBidi"/>
                <w:kern w:val="2"/>
                <w:szCs w:val="22"/>
                <w:lang w:eastAsia="zh-TW"/>
              </w:rPr>
              <w:tab/>
            </w:r>
            <w:r w:rsidRPr="00C90F1E">
              <w:rPr>
                <w:rFonts w:asciiTheme="minorHAnsi" w:hAnsiTheme="minorHAnsi" w:cstheme="minorBidi" w:hint="eastAsia"/>
                <w:kern w:val="2"/>
                <w:szCs w:val="22"/>
                <w:lang w:eastAsia="zh-TW"/>
              </w:rPr>
              <w:t xml:space="preserve">  </w:t>
            </w:r>
            <w:r w:rsidRPr="00C90F1E">
              <w:rPr>
                <w:rFonts w:cs="Arial"/>
                <w:kern w:val="2"/>
                <w:szCs w:val="22"/>
                <w:lang w:eastAsia="zh-TW"/>
              </w:rPr>
              <w:t xml:space="preserve"> </w:t>
            </w:r>
            <w:r w:rsidRPr="00C90F1E">
              <w:rPr>
                <w:rFonts w:cs="Arial" w:hint="eastAsia"/>
                <w:kern w:val="2"/>
                <w:szCs w:val="22"/>
                <w:lang w:eastAsia="zh-TW"/>
              </w:rPr>
              <w:t xml:space="preserve"> </w:t>
            </w:r>
            <w:r w:rsidR="0030079B" w:rsidRPr="00C90F1E">
              <w:rPr>
                <w:rFonts w:cs="Arial"/>
                <w:kern w:val="2"/>
                <w:szCs w:val="22"/>
                <w:lang w:eastAsia="zh-TW"/>
              </w:rPr>
              <w:t>4</w:t>
            </w:r>
            <w:r w:rsidRPr="00C90F1E">
              <w:rPr>
                <w:rFonts w:cs="Arial"/>
                <w:kern w:val="2"/>
                <w:szCs w:val="22"/>
                <w:lang w:eastAsia="zh-TW"/>
              </w:rPr>
              <w:t>.</w:t>
            </w:r>
            <w:r w:rsidR="0030079B" w:rsidRPr="00C90F1E">
              <w:rPr>
                <w:rFonts w:cs="Arial"/>
                <w:kern w:val="2"/>
                <w:szCs w:val="22"/>
                <w:lang w:eastAsia="zh-TW"/>
              </w:rPr>
              <w:t>2</w:t>
            </w:r>
            <w:r w:rsidRPr="00C90F1E">
              <w:rPr>
                <w:rFonts w:cs="Arial" w:hint="eastAsia"/>
                <w:kern w:val="2"/>
                <w:szCs w:val="22"/>
                <w:lang w:eastAsia="zh-TW"/>
              </w:rPr>
              <w:t xml:space="preserve">     </w:t>
            </w:r>
            <w:r w:rsidRPr="00C90F1E">
              <w:rPr>
                <w:lang w:eastAsia="zh-TW"/>
              </w:rPr>
              <w:t>In-Scope</w:t>
            </w:r>
            <w:r w:rsidRPr="00C90F1E">
              <w:rPr>
                <w:webHidden/>
              </w:rPr>
              <w:tab/>
            </w:r>
          </w:hyperlink>
          <w:r w:rsidR="00EB4F0A">
            <w:t>7</w:t>
          </w:r>
        </w:p>
        <w:p w14:paraId="6C5037F4" w14:textId="6F980F16" w:rsidR="003970B5" w:rsidRPr="00C90F1E" w:rsidRDefault="00EF2AB5">
          <w:pPr>
            <w:pStyle w:val="TOC1"/>
            <w:tabs>
              <w:tab w:val="left" w:pos="480"/>
              <w:tab w:val="right" w:leader="dot" w:pos="9345"/>
            </w:tabs>
          </w:pPr>
          <w:hyperlink w:anchor="_Toc115366627" w:history="1">
            <w:r w:rsidRPr="00C90F1E">
              <w:rPr>
                <w:rStyle w:val="Hyperlink"/>
                <w:noProof w:val="0"/>
                <w:lang w:eastAsia="zh-TW"/>
              </w:rPr>
              <w:t>5</w:t>
            </w:r>
            <w:r w:rsidR="003970B5" w:rsidRPr="00C90F1E">
              <w:rPr>
                <w:rFonts w:asciiTheme="minorHAnsi" w:hAnsiTheme="minorHAnsi" w:cstheme="minorBidi"/>
                <w:kern w:val="2"/>
                <w:szCs w:val="22"/>
                <w:lang w:eastAsia="zh-TW"/>
              </w:rPr>
              <w:tab/>
            </w:r>
            <w:r w:rsidR="0037674B" w:rsidRPr="00C90F1E">
              <w:rPr>
                <w:lang w:eastAsia="zh-TW"/>
              </w:rPr>
              <w:t>Project Scope and Deliverables</w:t>
            </w:r>
            <w:r w:rsidR="003970B5" w:rsidRPr="00C90F1E">
              <w:rPr>
                <w:webHidden/>
              </w:rPr>
              <w:tab/>
            </w:r>
            <w:r w:rsidR="003D17A1" w:rsidRPr="00C90F1E">
              <w:rPr>
                <w:rFonts w:hint="eastAsia"/>
                <w:webHidden/>
                <w:lang w:eastAsia="zh-TW"/>
              </w:rPr>
              <w:t>7</w:t>
            </w:r>
          </w:hyperlink>
        </w:p>
        <w:p w14:paraId="45884542" w14:textId="2A29D0FB" w:rsidR="0030394F" w:rsidRPr="00C90F1E" w:rsidRDefault="0030394F" w:rsidP="00310C6C">
          <w:pPr>
            <w:pStyle w:val="TOC1"/>
            <w:tabs>
              <w:tab w:val="left" w:pos="480"/>
              <w:tab w:val="right" w:leader="dot" w:pos="9345"/>
            </w:tabs>
          </w:pPr>
          <w:r w:rsidRPr="00C90F1E">
            <w:rPr>
              <w:rFonts w:asciiTheme="minorHAnsi" w:hAnsiTheme="minorHAnsi" w:cstheme="minorHAnsi"/>
              <w:b/>
              <w:bCs/>
            </w:rPr>
            <w:fldChar w:fldCharType="end"/>
          </w:r>
          <w:r w:rsidR="00EF2AB5" w:rsidRPr="00C90F1E">
            <w:rPr>
              <w:rFonts w:cs="Arial"/>
              <w:lang w:eastAsia="zh-TW"/>
            </w:rPr>
            <w:t>6</w:t>
          </w:r>
          <w:r w:rsidR="006223F6" w:rsidRPr="00C90F1E">
            <w:rPr>
              <w:rFonts w:asciiTheme="minorHAnsi" w:hAnsiTheme="minorHAnsi" w:cstheme="minorHAnsi" w:hint="eastAsia"/>
              <w:b/>
              <w:bCs/>
              <w:lang w:eastAsia="zh-TW"/>
            </w:rPr>
            <w:t xml:space="preserve">      </w:t>
          </w:r>
          <w:hyperlink w:anchor="_Toc115366627" w:history="1">
            <w:r w:rsidR="006223F6" w:rsidRPr="00C90F1E">
              <w:rPr>
                <w:rStyle w:val="Hyperlink"/>
                <w:b w:val="0"/>
                <w:bCs w:val="0"/>
                <w:noProof w:val="0"/>
                <w:color w:val="auto"/>
                <w:u w:val="none"/>
                <w:lang w:eastAsia="zh-TW"/>
              </w:rPr>
              <w:t>Timeline and Milestones</w:t>
            </w:r>
            <w:r w:rsidR="00E20025" w:rsidRPr="00C90F1E">
              <w:rPr>
                <w:webHidden/>
              </w:rPr>
              <w:tab/>
            </w:r>
            <w:r w:rsidR="00EB4F0A">
              <w:rPr>
                <w:webHidden/>
              </w:rPr>
              <w:t>8</w:t>
            </w:r>
          </w:hyperlink>
        </w:p>
      </w:sdtContent>
    </w:sdt>
    <w:p w14:paraId="3A26E8BC" w14:textId="77777777" w:rsidR="00975A47" w:rsidRPr="00C90F1E" w:rsidRDefault="00975A47" w:rsidP="00341A6F">
      <w:pPr>
        <w:jc w:val="both"/>
        <w:rPr>
          <w:rFonts w:asciiTheme="minorHAnsi" w:hAnsiTheme="minorHAnsi" w:cstheme="minorHAnsi"/>
          <w:lang w:eastAsia="zh-TW"/>
        </w:rPr>
      </w:pPr>
    </w:p>
    <w:p w14:paraId="1E39110A" w14:textId="77777777" w:rsidR="003970B5" w:rsidRPr="00C90F1E" w:rsidRDefault="003970B5">
      <w:pPr>
        <w:rPr>
          <w:rFonts w:asciiTheme="minorHAnsi" w:eastAsia="標楷體" w:hAnsiTheme="minorHAnsi" w:cstheme="minorHAnsi"/>
          <w:b/>
          <w:bCs/>
          <w:color w:val="000000"/>
          <w:kern w:val="32"/>
          <w:sz w:val="32"/>
          <w:szCs w:val="32"/>
          <w:lang w:eastAsia="zh-TW"/>
        </w:rPr>
      </w:pPr>
      <w:r w:rsidRPr="00C90F1E">
        <w:rPr>
          <w:rFonts w:eastAsia="標楷體"/>
          <w:lang w:eastAsia="zh-TW"/>
        </w:rPr>
        <w:br w:type="page"/>
      </w:r>
    </w:p>
    <w:p w14:paraId="11293A42" w14:textId="6CA5BA7E" w:rsidR="0080465D" w:rsidRPr="00C90F1E" w:rsidRDefault="003A508F" w:rsidP="00F30CAD">
      <w:pPr>
        <w:pStyle w:val="Asysberschrift1"/>
        <w:rPr>
          <w:lang w:val="en-GB" w:eastAsia="zh-TW"/>
        </w:rPr>
      </w:pPr>
      <w:bookmarkStart w:id="12" w:name="_Toc115366624"/>
      <w:r w:rsidRPr="00C90F1E">
        <w:rPr>
          <w:lang w:val="en-GB" w:eastAsia="zh-TW"/>
        </w:rPr>
        <w:lastRenderedPageBreak/>
        <w:t>Project Overview</w:t>
      </w:r>
    </w:p>
    <w:p w14:paraId="5B5B052F" w14:textId="443FBC7C" w:rsidR="00D576AE" w:rsidRPr="00C90F1E" w:rsidRDefault="00D576AE" w:rsidP="00E775B8">
      <w:pPr>
        <w:jc w:val="both"/>
        <w:rPr>
          <w:lang w:eastAsia="zh-TW"/>
        </w:rPr>
      </w:pPr>
      <w:r w:rsidRPr="00C90F1E">
        <w:rPr>
          <w:rFonts w:hint="eastAsia"/>
          <w:lang w:eastAsia="zh-TW"/>
        </w:rPr>
        <w:t>Due to the requirement</w:t>
      </w:r>
      <w:r w:rsidR="00C90F1E">
        <w:rPr>
          <w:lang w:eastAsia="zh-TW"/>
        </w:rPr>
        <w:t xml:space="preserve"> of </w:t>
      </w:r>
      <w:r w:rsidR="00C90F1E" w:rsidRPr="00C90F1E">
        <w:rPr>
          <w:lang w:eastAsia="zh-TW"/>
        </w:rPr>
        <w:t>selecti</w:t>
      </w:r>
      <w:r w:rsidR="00C90F1E">
        <w:rPr>
          <w:lang w:eastAsia="zh-TW"/>
        </w:rPr>
        <w:t>ng</w:t>
      </w:r>
      <w:r w:rsidR="00C90F1E" w:rsidRPr="00C90F1E">
        <w:rPr>
          <w:lang w:eastAsia="zh-TW"/>
        </w:rPr>
        <w:t xml:space="preserve"> multiple robot repair parts</w:t>
      </w:r>
      <w:r w:rsidR="00C90F1E">
        <w:rPr>
          <w:lang w:eastAsia="zh-TW"/>
        </w:rPr>
        <w:t xml:space="preserve"> </w:t>
      </w:r>
      <w:r w:rsidR="00C90F1E" w:rsidRPr="00C90F1E">
        <w:rPr>
          <w:lang w:eastAsia="zh-TW"/>
        </w:rPr>
        <w:t>from the purchasing department</w:t>
      </w:r>
      <w:r w:rsidRPr="00C90F1E">
        <w:rPr>
          <w:rFonts w:hint="eastAsia"/>
          <w:lang w:eastAsia="zh-TW"/>
        </w:rPr>
        <w:t>, w</w:t>
      </w:r>
      <w:r w:rsidRPr="00C90F1E">
        <w:rPr>
          <w:lang w:eastAsia="zh-TW"/>
        </w:rPr>
        <w:t xml:space="preserve">e aim to build a </w:t>
      </w:r>
      <w:r w:rsidR="00C90F1E" w:rsidRPr="00C90F1E">
        <w:rPr>
          <w:lang w:eastAsia="zh-TW"/>
        </w:rPr>
        <w:t>software</w:t>
      </w:r>
      <w:r w:rsidRPr="00C90F1E">
        <w:rPr>
          <w:rFonts w:hint="eastAsia"/>
          <w:lang w:eastAsia="zh-TW"/>
        </w:rPr>
        <w:t xml:space="preserve"> tool </w:t>
      </w:r>
      <w:r w:rsidR="00C90F1E" w:rsidRPr="00C90F1E">
        <w:rPr>
          <w:lang w:eastAsia="zh-TW"/>
        </w:rPr>
        <w:t>that standardizes the format of material picking list</w:t>
      </w:r>
      <w:r w:rsidR="00C77290" w:rsidRPr="00C90F1E">
        <w:rPr>
          <w:lang w:eastAsia="zh-TW"/>
        </w:rPr>
        <w:t>.</w:t>
      </w:r>
      <w:r w:rsidR="00C77290" w:rsidRPr="00C90F1E">
        <w:rPr>
          <w:rFonts w:hint="eastAsia"/>
          <w:lang w:eastAsia="zh-TW"/>
        </w:rPr>
        <w:t xml:space="preserve"> </w:t>
      </w:r>
    </w:p>
    <w:p w14:paraId="22DBAB85" w14:textId="42FB8454" w:rsidR="0043766B" w:rsidRPr="00C90F1E" w:rsidRDefault="00C771C0" w:rsidP="00F30CAD">
      <w:pPr>
        <w:pStyle w:val="Asysberschrift1"/>
        <w:rPr>
          <w:lang w:val="en-GB" w:eastAsia="zh-TW"/>
        </w:rPr>
      </w:pPr>
      <w:r w:rsidRPr="00C90F1E">
        <w:rPr>
          <w:lang w:val="en-GB" w:eastAsia="zh-TW"/>
        </w:rPr>
        <w:t>Background</w:t>
      </w:r>
      <w:bookmarkEnd w:id="12"/>
      <w:r w:rsidR="00150FCB" w:rsidRPr="00C90F1E">
        <w:rPr>
          <w:lang w:val="en-GB" w:eastAsia="zh-TW"/>
        </w:rPr>
        <w:t xml:space="preserve"> and Current Situation</w:t>
      </w:r>
    </w:p>
    <w:p w14:paraId="0960EA03" w14:textId="5C8195FA" w:rsidR="00785D73" w:rsidRPr="00A2607D" w:rsidRDefault="00F251A5" w:rsidP="00A2607D">
      <w:pPr>
        <w:jc w:val="both"/>
        <w:rPr>
          <w:lang w:eastAsia="zh-TW"/>
        </w:rPr>
      </w:pPr>
      <w:r w:rsidRPr="00C90F1E">
        <w:rPr>
          <w:lang w:eastAsia="zh-TW"/>
        </w:rPr>
        <w:t>W</w:t>
      </w:r>
      <w:r w:rsidR="0043766B" w:rsidRPr="00C90F1E">
        <w:rPr>
          <w:rFonts w:hint="eastAsia"/>
          <w:lang w:eastAsia="zh-TW"/>
        </w:rPr>
        <w:t xml:space="preserve">e </w:t>
      </w:r>
      <w:r w:rsidR="0043766B" w:rsidRPr="00C90F1E">
        <w:rPr>
          <w:lang w:eastAsia="zh-TW"/>
        </w:rPr>
        <w:t>encountered</w:t>
      </w:r>
      <w:r w:rsidR="0043766B" w:rsidRPr="00C90F1E">
        <w:rPr>
          <w:rFonts w:hint="eastAsia"/>
          <w:lang w:eastAsia="zh-TW"/>
        </w:rPr>
        <w:t xml:space="preserve"> </w:t>
      </w:r>
      <w:r w:rsidR="0043766B" w:rsidRPr="00C90F1E">
        <w:rPr>
          <w:lang w:eastAsia="zh-TW"/>
        </w:rPr>
        <w:t>a</w:t>
      </w:r>
      <w:r w:rsidR="0043766B" w:rsidRPr="00C90F1E">
        <w:rPr>
          <w:rFonts w:hint="eastAsia"/>
          <w:lang w:eastAsia="zh-TW"/>
        </w:rPr>
        <w:t xml:space="preserve"> situation </w:t>
      </w:r>
      <w:r w:rsidR="00C90F1E">
        <w:rPr>
          <w:lang w:eastAsia="zh-TW"/>
        </w:rPr>
        <w:t xml:space="preserve">where we need to </w:t>
      </w:r>
      <w:r w:rsidR="00712433">
        <w:rPr>
          <w:lang w:eastAsia="zh-TW"/>
        </w:rPr>
        <w:t xml:space="preserve">search and </w:t>
      </w:r>
      <w:r w:rsidR="00C90F1E">
        <w:rPr>
          <w:lang w:eastAsia="zh-TW"/>
        </w:rPr>
        <w:t xml:space="preserve">select repair parts manually from </w:t>
      </w:r>
      <w:r w:rsidR="00712433">
        <w:rPr>
          <w:lang w:eastAsia="zh-TW"/>
        </w:rPr>
        <w:t>an</w:t>
      </w:r>
      <w:r w:rsidR="00C90F1E">
        <w:rPr>
          <w:lang w:eastAsia="zh-TW"/>
        </w:rPr>
        <w:t xml:space="preserve"> inventory </w:t>
      </w:r>
      <w:r w:rsidR="00712433">
        <w:rPr>
          <w:lang w:eastAsia="zh-TW"/>
        </w:rPr>
        <w:t>of</w:t>
      </w:r>
      <w:r w:rsidR="00C90F1E">
        <w:rPr>
          <w:lang w:eastAsia="zh-TW"/>
        </w:rPr>
        <w:t xml:space="preserve"> </w:t>
      </w:r>
      <w:r w:rsidR="00712433">
        <w:rPr>
          <w:lang w:eastAsia="zh-TW"/>
        </w:rPr>
        <w:t>thousands of parts, which makes the process time-consuming and error prone</w:t>
      </w:r>
      <w:r w:rsidR="00751323">
        <w:rPr>
          <w:lang w:eastAsia="zh-TW"/>
        </w:rPr>
        <w:t xml:space="preserve">. </w:t>
      </w:r>
      <w:r w:rsidR="00751323" w:rsidRPr="00751323">
        <w:rPr>
          <w:lang w:eastAsia="zh-TW"/>
        </w:rPr>
        <w:t xml:space="preserve">The lack of a standardized picking-list format further creates inconsistencies, so we </w:t>
      </w:r>
      <w:r w:rsidR="00751323">
        <w:rPr>
          <w:lang w:eastAsia="zh-TW"/>
        </w:rPr>
        <w:t xml:space="preserve">aimed to </w:t>
      </w:r>
      <w:r w:rsidR="00751323" w:rsidRPr="00751323">
        <w:rPr>
          <w:lang w:eastAsia="zh-TW"/>
        </w:rPr>
        <w:t>develop a more efficient and structured approach to part selection and list preparation.</w:t>
      </w:r>
    </w:p>
    <w:p w14:paraId="3AFCDB1C" w14:textId="0718F026" w:rsidR="0043766B" w:rsidRPr="00C90F1E" w:rsidRDefault="00F718E6" w:rsidP="00F30CAD">
      <w:pPr>
        <w:pStyle w:val="Asysberschrift1"/>
        <w:rPr>
          <w:lang w:val="en-GB" w:eastAsia="zh-TW"/>
        </w:rPr>
      </w:pPr>
      <w:bookmarkStart w:id="13" w:name="_Toc115366625"/>
      <w:r w:rsidRPr="00C90F1E">
        <w:rPr>
          <w:lang w:val="en-GB" w:eastAsia="zh-TW"/>
        </w:rPr>
        <w:t xml:space="preserve">Goals and </w:t>
      </w:r>
      <w:r w:rsidR="00C771C0" w:rsidRPr="00C90F1E">
        <w:rPr>
          <w:lang w:val="en-GB" w:eastAsia="zh-TW"/>
        </w:rPr>
        <w:t>Objective</w:t>
      </w:r>
      <w:bookmarkEnd w:id="13"/>
      <w:r w:rsidR="00E20025" w:rsidRPr="00C90F1E">
        <w:rPr>
          <w:rFonts w:hint="eastAsia"/>
          <w:lang w:val="en-GB" w:eastAsia="zh-TW"/>
        </w:rPr>
        <w:t>s</w:t>
      </w:r>
    </w:p>
    <w:p w14:paraId="6503A170" w14:textId="6C21204E" w:rsidR="0098637C" w:rsidRPr="000A0448" w:rsidRDefault="00150FCB" w:rsidP="000A0448">
      <w:pPr>
        <w:pStyle w:val="Asysberschrift2"/>
        <w:rPr>
          <w:lang w:val="en-GB"/>
        </w:rPr>
      </w:pPr>
      <w:r w:rsidRPr="00C90F1E">
        <w:rPr>
          <w:lang w:val="en-GB"/>
        </w:rPr>
        <w:t>Project Goal</w:t>
      </w:r>
    </w:p>
    <w:p w14:paraId="265B2B90" w14:textId="335CA81B" w:rsidR="004C3796" w:rsidRDefault="00751323" w:rsidP="00333406">
      <w:pPr>
        <w:pStyle w:val="ListParagraph"/>
        <w:numPr>
          <w:ilvl w:val="3"/>
          <w:numId w:val="2"/>
        </w:numPr>
        <w:jc w:val="both"/>
        <w:rPr>
          <w:lang w:eastAsia="zh-TW"/>
        </w:rPr>
      </w:pPr>
      <w:r>
        <w:rPr>
          <w:lang w:eastAsia="zh-TW"/>
        </w:rPr>
        <w:t>To reduce the inconvenience for purchasing department</w:t>
      </w:r>
      <w:r w:rsidR="004C3796">
        <w:rPr>
          <w:lang w:eastAsia="zh-TW"/>
        </w:rPr>
        <w:t xml:space="preserve"> by implementing a standardized material picking list format.</w:t>
      </w:r>
    </w:p>
    <w:p w14:paraId="3CC1E240" w14:textId="1F53309E" w:rsidR="004C3796" w:rsidRPr="00C90F1E" w:rsidRDefault="00C47AA6" w:rsidP="00333406">
      <w:pPr>
        <w:pStyle w:val="ListParagraph"/>
        <w:numPr>
          <w:ilvl w:val="3"/>
          <w:numId w:val="2"/>
        </w:numPr>
        <w:jc w:val="both"/>
        <w:rPr>
          <w:lang w:eastAsia="zh-TW"/>
        </w:rPr>
      </w:pPr>
      <w:r>
        <w:rPr>
          <w:lang w:eastAsia="zh-TW"/>
        </w:rPr>
        <w:t>Develop</w:t>
      </w:r>
      <w:r w:rsidR="004C3796">
        <w:rPr>
          <w:lang w:eastAsia="zh-TW"/>
        </w:rPr>
        <w:t xml:space="preserve"> an interactive GUI that simplifies part-number selection and minimizes time spent navigating inventories.</w:t>
      </w:r>
    </w:p>
    <w:p w14:paraId="49521C2E" w14:textId="032FBB92" w:rsidR="00F718E6" w:rsidRPr="00C90F1E" w:rsidRDefault="00150FCB" w:rsidP="00F718E6">
      <w:pPr>
        <w:pStyle w:val="Asysberschrift2"/>
        <w:rPr>
          <w:lang w:val="en-GB"/>
        </w:rPr>
      </w:pPr>
      <w:r w:rsidRPr="00C90F1E">
        <w:rPr>
          <w:lang w:val="en-GB"/>
        </w:rPr>
        <w:t>Project Objectives</w:t>
      </w:r>
    </w:p>
    <w:p w14:paraId="5527E320" w14:textId="6D02A834" w:rsidR="0043766B" w:rsidRPr="00C90F1E" w:rsidRDefault="0043766B" w:rsidP="0043766B">
      <w:pPr>
        <w:rPr>
          <w:lang w:eastAsia="zh-TW"/>
        </w:rPr>
      </w:pPr>
      <w:r w:rsidRPr="00C90F1E">
        <w:rPr>
          <w:lang w:eastAsia="zh-TW"/>
        </w:rPr>
        <w:t xml:space="preserve">To </w:t>
      </w:r>
      <w:r w:rsidR="00F80594" w:rsidRPr="00C90F1E">
        <w:rPr>
          <w:rFonts w:hint="eastAsia"/>
          <w:lang w:eastAsia="zh-TW"/>
        </w:rPr>
        <w:t xml:space="preserve">obtain </w:t>
      </w:r>
      <w:r w:rsidR="00D23C87">
        <w:rPr>
          <w:lang w:eastAsia="zh-TW"/>
        </w:rPr>
        <w:t xml:space="preserve">the standardized </w:t>
      </w:r>
      <w:r w:rsidR="00D406C4">
        <w:rPr>
          <w:lang w:eastAsia="zh-TW"/>
        </w:rPr>
        <w:t xml:space="preserve">material picking </w:t>
      </w:r>
      <w:r w:rsidR="00D23C87">
        <w:rPr>
          <w:lang w:eastAsia="zh-TW"/>
        </w:rPr>
        <w:t xml:space="preserve">list, </w:t>
      </w:r>
      <w:r w:rsidR="00751323">
        <w:rPr>
          <w:lang w:eastAsia="zh-TW"/>
        </w:rPr>
        <w:t xml:space="preserve">we </w:t>
      </w:r>
      <w:r w:rsidR="00D23C87">
        <w:rPr>
          <w:lang w:eastAsia="zh-TW"/>
        </w:rPr>
        <w:t>need</w:t>
      </w:r>
      <w:r w:rsidRPr="00C90F1E">
        <w:rPr>
          <w:lang w:eastAsia="zh-TW"/>
        </w:rPr>
        <w:t xml:space="preserve"> to complete</w:t>
      </w:r>
      <w:r w:rsidR="00D23C87">
        <w:rPr>
          <w:lang w:eastAsia="zh-TW"/>
        </w:rPr>
        <w:t xml:space="preserve"> following</w:t>
      </w:r>
      <w:r w:rsidR="00751323">
        <w:rPr>
          <w:lang w:eastAsia="zh-TW"/>
        </w:rPr>
        <w:t xml:space="preserve"> stages:</w:t>
      </w:r>
    </w:p>
    <w:p w14:paraId="5A4079DA" w14:textId="77777777" w:rsidR="0043766B" w:rsidRPr="00C90F1E" w:rsidRDefault="0043766B" w:rsidP="0043766B">
      <w:pPr>
        <w:rPr>
          <w:lang w:eastAsia="zh-TW"/>
        </w:rPr>
      </w:pPr>
    </w:p>
    <w:p w14:paraId="431A84B8" w14:textId="0EE296B6" w:rsidR="0043766B" w:rsidRPr="00317DDE" w:rsidRDefault="00317DDE" w:rsidP="0043766B">
      <w:pPr>
        <w:pStyle w:val="ListParagraph"/>
        <w:numPr>
          <w:ilvl w:val="0"/>
          <w:numId w:val="16"/>
        </w:numPr>
        <w:jc w:val="both"/>
        <w:rPr>
          <w:b/>
          <w:bCs/>
          <w:lang w:eastAsia="zh-TW"/>
        </w:rPr>
      </w:pPr>
      <w:r w:rsidRPr="00317DDE">
        <w:rPr>
          <w:b/>
          <w:bCs/>
          <w:lang w:eastAsia="zh-TW"/>
        </w:rPr>
        <w:t>Map each matrix data fields to the corresponding inventory parts.</w:t>
      </w:r>
    </w:p>
    <w:p w14:paraId="0FC6FAB1" w14:textId="728F89BD" w:rsidR="0043766B" w:rsidRPr="00C90F1E" w:rsidRDefault="00317DDE" w:rsidP="00DF5C7E">
      <w:pPr>
        <w:pStyle w:val="ListParagraph"/>
        <w:jc w:val="both"/>
        <w:rPr>
          <w:lang w:eastAsia="zh-TW"/>
        </w:rPr>
      </w:pPr>
      <w:r>
        <w:rPr>
          <w:lang w:eastAsia="zh-TW"/>
        </w:rPr>
        <w:t>This involves identifying relationships between the data fields in each robot matrix and the existing inventory system to ensure accurate and reliable part matching.</w:t>
      </w:r>
    </w:p>
    <w:p w14:paraId="5F8C197D" w14:textId="77777777" w:rsidR="0043766B" w:rsidRPr="00C90F1E" w:rsidRDefault="0043766B" w:rsidP="0043766B">
      <w:pPr>
        <w:jc w:val="both"/>
        <w:rPr>
          <w:lang w:eastAsia="zh-TW"/>
        </w:rPr>
      </w:pPr>
    </w:p>
    <w:p w14:paraId="1CBAAB4D" w14:textId="77777777" w:rsidR="0043766B" w:rsidRPr="00C90F1E" w:rsidRDefault="0043766B" w:rsidP="0043766B">
      <w:pPr>
        <w:pStyle w:val="ListParagraph"/>
        <w:jc w:val="both"/>
        <w:rPr>
          <w:lang w:eastAsia="zh-TW"/>
        </w:rPr>
      </w:pPr>
    </w:p>
    <w:p w14:paraId="20BCAB65" w14:textId="1B12880D" w:rsidR="00DF5C7E" w:rsidRDefault="0043766B" w:rsidP="00DF5C7E">
      <w:pPr>
        <w:pStyle w:val="ListParagraph"/>
        <w:numPr>
          <w:ilvl w:val="0"/>
          <w:numId w:val="16"/>
        </w:numPr>
        <w:jc w:val="both"/>
        <w:rPr>
          <w:b/>
          <w:bCs/>
          <w:lang w:eastAsia="zh-TW"/>
        </w:rPr>
      </w:pPr>
      <w:r w:rsidRPr="00317DDE">
        <w:rPr>
          <w:b/>
          <w:bCs/>
          <w:lang w:eastAsia="zh-TW"/>
        </w:rPr>
        <w:t xml:space="preserve">Develop </w:t>
      </w:r>
      <w:r w:rsidR="00317DDE" w:rsidRPr="00317DDE">
        <w:rPr>
          <w:b/>
          <w:bCs/>
          <w:lang w:eastAsia="zh-TW"/>
        </w:rPr>
        <w:t>a GUI that supports automatic and manual part selection.</w:t>
      </w:r>
    </w:p>
    <w:p w14:paraId="5BFFFC01" w14:textId="0673A7B4" w:rsidR="00DF5C7E" w:rsidRDefault="00DF5C7E" w:rsidP="00DF5C7E">
      <w:pPr>
        <w:pStyle w:val="ListParagraph"/>
        <w:jc w:val="both"/>
        <w:rPr>
          <w:lang w:eastAsia="zh-TW"/>
        </w:rPr>
      </w:pPr>
      <w:r>
        <w:rPr>
          <w:lang w:eastAsia="zh-TW"/>
        </w:rPr>
        <w:t xml:space="preserve">The interface should allow users to select a top-level entry in the robot matrix so that the corresponding inventory parts are added automatically </w:t>
      </w:r>
      <w:proofErr w:type="gramStart"/>
      <w:r>
        <w:rPr>
          <w:lang w:eastAsia="zh-TW"/>
        </w:rPr>
        <w:t>and also</w:t>
      </w:r>
      <w:proofErr w:type="gramEnd"/>
      <w:r>
        <w:rPr>
          <w:lang w:eastAsia="zh-TW"/>
        </w:rPr>
        <w:t xml:space="preserve"> provide an option to directly enter material part numbers in the GUI and add them to the list.</w:t>
      </w:r>
    </w:p>
    <w:p w14:paraId="3DECA146" w14:textId="77777777" w:rsidR="00DF5C7E" w:rsidRPr="00DF5C7E" w:rsidRDefault="00DF5C7E" w:rsidP="00DF5C7E">
      <w:pPr>
        <w:pStyle w:val="ListParagraph"/>
        <w:jc w:val="both"/>
        <w:rPr>
          <w:lang w:eastAsia="zh-TW"/>
        </w:rPr>
      </w:pPr>
    </w:p>
    <w:p w14:paraId="2E912C7C" w14:textId="3796A6C8" w:rsidR="00706616" w:rsidRDefault="00DF5C7E" w:rsidP="00706616">
      <w:pPr>
        <w:pStyle w:val="ListParagraph"/>
        <w:numPr>
          <w:ilvl w:val="0"/>
          <w:numId w:val="16"/>
        </w:numPr>
        <w:jc w:val="both"/>
        <w:rPr>
          <w:b/>
          <w:bCs/>
          <w:lang w:eastAsia="zh-TW"/>
        </w:rPr>
      </w:pPr>
      <w:r w:rsidRPr="00DF5C7E">
        <w:rPr>
          <w:b/>
          <w:bCs/>
          <w:lang w:eastAsia="zh-TW"/>
        </w:rPr>
        <w:t xml:space="preserve">Implement sorting of </w:t>
      </w:r>
      <w:r>
        <w:rPr>
          <w:b/>
          <w:bCs/>
          <w:lang w:eastAsia="zh-TW"/>
        </w:rPr>
        <w:t xml:space="preserve">repair </w:t>
      </w:r>
      <w:r w:rsidRPr="00DF5C7E">
        <w:rPr>
          <w:b/>
          <w:bCs/>
          <w:lang w:eastAsia="zh-TW"/>
        </w:rPr>
        <w:t>parts based on storage location.</w:t>
      </w:r>
    </w:p>
    <w:p w14:paraId="59357348" w14:textId="4AAC0D31" w:rsidR="00706616" w:rsidRDefault="00706616" w:rsidP="00706616">
      <w:pPr>
        <w:pStyle w:val="ListParagraph"/>
        <w:jc w:val="both"/>
        <w:rPr>
          <w:lang w:eastAsia="zh-TW"/>
        </w:rPr>
      </w:pPr>
      <w:r w:rsidRPr="00DF5C7E">
        <w:rPr>
          <w:lang w:eastAsia="zh-TW"/>
        </w:rPr>
        <w:t>The system will organize and display</w:t>
      </w:r>
      <w:r>
        <w:rPr>
          <w:lang w:eastAsia="zh-TW"/>
        </w:rPr>
        <w:t xml:space="preserve"> repair</w:t>
      </w:r>
      <w:r w:rsidRPr="00DF5C7E">
        <w:rPr>
          <w:lang w:eastAsia="zh-TW"/>
        </w:rPr>
        <w:t xml:space="preserve"> parts according to their storage </w:t>
      </w:r>
      <w:r>
        <w:rPr>
          <w:lang w:eastAsia="zh-TW"/>
        </w:rPr>
        <w:t>locations</w:t>
      </w:r>
      <w:r w:rsidRPr="00DF5C7E">
        <w:rPr>
          <w:lang w:eastAsia="zh-TW"/>
        </w:rPr>
        <w:t xml:space="preserve"> to improve efficiency</w:t>
      </w:r>
      <w:r w:rsidR="00D406C4">
        <w:rPr>
          <w:lang w:eastAsia="zh-TW"/>
        </w:rPr>
        <w:t xml:space="preserve"> and </w:t>
      </w:r>
      <w:r w:rsidR="00D406C4" w:rsidRPr="00DF5C7E">
        <w:rPr>
          <w:lang w:eastAsia="zh-TW"/>
        </w:rPr>
        <w:t>speed up retrieval</w:t>
      </w:r>
      <w:r w:rsidRPr="00DF5C7E">
        <w:rPr>
          <w:lang w:eastAsia="zh-TW"/>
        </w:rPr>
        <w:t>.</w:t>
      </w:r>
    </w:p>
    <w:p w14:paraId="2270A1F6" w14:textId="77777777" w:rsidR="00706616" w:rsidRPr="00706616" w:rsidRDefault="00706616" w:rsidP="00706616">
      <w:pPr>
        <w:pStyle w:val="ListParagraph"/>
        <w:jc w:val="both"/>
        <w:rPr>
          <w:lang w:eastAsia="zh-TW"/>
        </w:rPr>
      </w:pPr>
    </w:p>
    <w:p w14:paraId="04CE8DC8" w14:textId="77777777" w:rsidR="00A2607D" w:rsidRDefault="00A2607D" w:rsidP="00A2607D">
      <w:pPr>
        <w:pStyle w:val="ListParagraph"/>
        <w:numPr>
          <w:ilvl w:val="0"/>
          <w:numId w:val="16"/>
        </w:numPr>
        <w:jc w:val="both"/>
        <w:rPr>
          <w:b/>
          <w:bCs/>
          <w:lang w:eastAsia="zh-TW"/>
        </w:rPr>
      </w:pPr>
      <w:r>
        <w:rPr>
          <w:b/>
          <w:bCs/>
          <w:lang w:eastAsia="zh-TW"/>
        </w:rPr>
        <w:t>Display</w:t>
      </w:r>
      <w:r w:rsidRPr="00706616">
        <w:rPr>
          <w:b/>
          <w:bCs/>
          <w:lang w:eastAsia="zh-TW"/>
        </w:rPr>
        <w:t xml:space="preserve"> </w:t>
      </w:r>
      <w:r>
        <w:rPr>
          <w:b/>
          <w:bCs/>
          <w:lang w:eastAsia="zh-TW"/>
        </w:rPr>
        <w:t>the</w:t>
      </w:r>
      <w:r w:rsidRPr="00706616">
        <w:rPr>
          <w:b/>
          <w:bCs/>
          <w:lang w:eastAsia="zh-TW"/>
        </w:rPr>
        <w:t xml:space="preserve"> standardized material picking list.</w:t>
      </w:r>
    </w:p>
    <w:p w14:paraId="0321E86C" w14:textId="77777777" w:rsidR="00A2607D" w:rsidRDefault="00A2607D" w:rsidP="00A2607D">
      <w:pPr>
        <w:pStyle w:val="ListParagraph"/>
        <w:jc w:val="both"/>
        <w:rPr>
          <w:lang w:eastAsia="zh-TW"/>
        </w:rPr>
      </w:pPr>
      <w:r w:rsidRPr="00706616">
        <w:rPr>
          <w:lang w:eastAsia="zh-TW"/>
        </w:rPr>
        <w:t xml:space="preserve">The selected parts will be </w:t>
      </w:r>
      <w:r>
        <w:rPr>
          <w:lang w:eastAsia="zh-TW"/>
        </w:rPr>
        <w:t>shown</w:t>
      </w:r>
      <w:r w:rsidRPr="00706616">
        <w:rPr>
          <w:lang w:eastAsia="zh-TW"/>
        </w:rPr>
        <w:t xml:space="preserve"> in a unified, consistent </w:t>
      </w:r>
      <w:r>
        <w:rPr>
          <w:lang w:eastAsia="zh-TW"/>
        </w:rPr>
        <w:t>format</w:t>
      </w:r>
      <w:r w:rsidRPr="00706616">
        <w:rPr>
          <w:lang w:eastAsia="zh-TW"/>
        </w:rPr>
        <w:t xml:space="preserve"> </w:t>
      </w:r>
      <w:r>
        <w:rPr>
          <w:lang w:eastAsia="zh-TW"/>
        </w:rPr>
        <w:t xml:space="preserve">inside the interface, </w:t>
      </w:r>
      <w:r w:rsidRPr="00D406C4">
        <w:rPr>
          <w:lang w:eastAsia="zh-TW"/>
        </w:rPr>
        <w:t>allowing users to review the complete picking list within the system.</w:t>
      </w:r>
    </w:p>
    <w:p w14:paraId="5C322425" w14:textId="77777777" w:rsidR="00A2607D" w:rsidRPr="00706616" w:rsidRDefault="00A2607D" w:rsidP="00A2607D">
      <w:pPr>
        <w:pStyle w:val="ListParagraph"/>
        <w:jc w:val="both"/>
        <w:rPr>
          <w:lang w:eastAsia="zh-TW"/>
        </w:rPr>
      </w:pPr>
    </w:p>
    <w:p w14:paraId="17AEE9BE" w14:textId="27167E5F" w:rsidR="00706616" w:rsidRDefault="00A2607D" w:rsidP="00A2607D">
      <w:pPr>
        <w:pStyle w:val="ListParagraph"/>
        <w:numPr>
          <w:ilvl w:val="0"/>
          <w:numId w:val="16"/>
        </w:numPr>
        <w:jc w:val="both"/>
        <w:rPr>
          <w:b/>
          <w:bCs/>
          <w:lang w:eastAsia="zh-TW"/>
        </w:rPr>
      </w:pPr>
      <w:r w:rsidRPr="00A2607D">
        <w:rPr>
          <w:b/>
          <w:bCs/>
          <w:lang w:eastAsia="zh-TW"/>
        </w:rPr>
        <w:t>Output the final material picking list as an excel</w:t>
      </w:r>
      <w:r>
        <w:rPr>
          <w:b/>
          <w:bCs/>
          <w:lang w:eastAsia="zh-TW"/>
        </w:rPr>
        <w:t>.</w:t>
      </w:r>
    </w:p>
    <w:p w14:paraId="27D67325" w14:textId="6EB623A0" w:rsidR="008A012B" w:rsidRDefault="00A2607D" w:rsidP="00A2607D">
      <w:pPr>
        <w:pStyle w:val="ListParagraph"/>
        <w:jc w:val="both"/>
        <w:rPr>
          <w:lang w:eastAsia="zh-TW"/>
        </w:rPr>
      </w:pPr>
      <w:r w:rsidRPr="00A2607D">
        <w:rPr>
          <w:lang w:eastAsia="zh-TW"/>
        </w:rPr>
        <w:t>The system will export the generated picking list into a structured Excel format suitable for further processing or submission.</w:t>
      </w:r>
    </w:p>
    <w:p w14:paraId="0EB8E99F" w14:textId="77777777" w:rsidR="008A012B" w:rsidRDefault="008A012B" w:rsidP="0030079B">
      <w:pPr>
        <w:pStyle w:val="ListParagraph"/>
        <w:jc w:val="both"/>
      </w:pPr>
    </w:p>
    <w:p w14:paraId="4F95BAF1" w14:textId="27AAAE41" w:rsidR="008A012B" w:rsidRDefault="00F1587D" w:rsidP="0030079B">
      <w:pPr>
        <w:pStyle w:val="ListParagraph"/>
        <w:jc w:val="both"/>
      </w:pPr>
      <w:r>
        <w:rPr>
          <w:rFonts w:asciiTheme="minorHAnsi" w:eastAsia="標楷體" w:hAnsiTheme="minorHAnsi" w:cstheme="minorHAnsi"/>
          <w:noProof/>
          <w:szCs w:val="24"/>
          <w:lang w:eastAsia="zh-TW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11EC9DCB" wp14:editId="2F475136">
                <wp:simplePos x="0" y="0"/>
                <wp:positionH relativeFrom="margin">
                  <wp:align>left</wp:align>
                </wp:positionH>
                <wp:positionV relativeFrom="margin">
                  <wp:posOffset>241300</wp:posOffset>
                </wp:positionV>
                <wp:extent cx="5743575" cy="8201025"/>
                <wp:effectExtent l="0" t="0" r="28575" b="28575"/>
                <wp:wrapNone/>
                <wp:docPr id="1199404730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3575" cy="8201025"/>
                          <a:chOff x="0" y="0"/>
                          <a:chExt cx="5506558" cy="8839063"/>
                        </a:xfrm>
                      </wpg:grpSpPr>
                      <wps:wsp>
                        <wps:cNvPr id="726182515" name="Flowchart: Process 1"/>
                        <wps:cNvSpPr/>
                        <wps:spPr>
                          <a:xfrm>
                            <a:off x="1892595" y="0"/>
                            <a:ext cx="933450" cy="314325"/>
                          </a:xfrm>
                          <a:prstGeom prst="flowChartProcess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30F49E" w14:textId="77777777" w:rsidR="008A012B" w:rsidRPr="00E15846" w:rsidRDefault="008A012B" w:rsidP="008A012B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895755" name="Flowchart: Process 2"/>
                        <wps:cNvSpPr/>
                        <wps:spPr>
                          <a:xfrm>
                            <a:off x="1180214" y="584790"/>
                            <a:ext cx="2419350" cy="876300"/>
                          </a:xfrm>
                          <a:prstGeom prst="flowChartProcess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825405F" w14:textId="77777777" w:rsidR="008A012B" w:rsidRPr="003B0F7A" w:rsidRDefault="008A012B" w:rsidP="008A012B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Contact responsible team to obtain mapping rules and relationships between robot matrix fields and inventory parts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394180" name="Flowchart: Process 3"/>
                        <wps:cNvSpPr/>
                        <wps:spPr>
                          <a:xfrm>
                            <a:off x="1158949" y="1711842"/>
                            <a:ext cx="2581275" cy="571500"/>
                          </a:xfrm>
                          <a:prstGeom prst="flowChartProcess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23305C" w14:textId="77777777" w:rsidR="008A012B" w:rsidRPr="003B0F7A" w:rsidRDefault="008A012B" w:rsidP="008A012B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Load robot matrix data and inventory database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112773" name="Flowchart: Process 4"/>
                        <wps:cNvSpPr/>
                        <wps:spPr>
                          <a:xfrm>
                            <a:off x="1180214" y="2562447"/>
                            <a:ext cx="2457450" cy="504825"/>
                          </a:xfrm>
                          <a:prstGeom prst="flowChartProcess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032DF0" w14:textId="77777777" w:rsidR="008A012B" w:rsidRPr="003B0F7A" w:rsidRDefault="008A012B" w:rsidP="008A012B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Apply mapping rules to link matrix fields to inventory parts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817515" name="Flowchart: Process 5"/>
                        <wps:cNvSpPr/>
                        <wps:spPr>
                          <a:xfrm>
                            <a:off x="1254642" y="3413051"/>
                            <a:ext cx="2371725" cy="533400"/>
                          </a:xfrm>
                          <a:prstGeom prst="flowChartProcess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0614F8" w14:textId="77777777" w:rsidR="008A012B" w:rsidRPr="003B0F7A" w:rsidRDefault="008A012B" w:rsidP="008A012B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User chooses part selection method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121544" name="Flowchart: Process 6"/>
                        <wps:cNvSpPr/>
                        <wps:spPr>
                          <a:xfrm>
                            <a:off x="0" y="4359349"/>
                            <a:ext cx="2333625" cy="733425"/>
                          </a:xfrm>
                          <a:prstGeom prst="flowChartProcess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5F648E" w14:textId="204038DD" w:rsidR="008A012B" w:rsidRPr="003B0F7A" w:rsidRDefault="008A012B" w:rsidP="008A012B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Automatic Selection:</w:t>
                              </w:r>
                              <w:r w:rsidR="00CD7C77">
                                <w:rPr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>- Top level matrix entry</w:t>
                              </w:r>
                              <w:r w:rsidR="00D406C4">
                                <w:rPr>
                                  <w:lang w:val="en-US"/>
                                </w:rPr>
                                <w:t xml:space="preserve"> is selected</w:t>
                              </w: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Pr="00143927">
                                <w:rPr>
                                  <w:lang w:val="en-US"/>
                                </w:rPr>
                                <w:sym w:font="Wingdings" w:char="F0E0"/>
                              </w:r>
                              <w:r>
                                <w:rPr>
                                  <w:lang w:val="en-US"/>
                                </w:rPr>
                                <w:t xml:space="preserve"> Auto add mapped parts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388586" name="Flowchart: Process 8"/>
                        <wps:cNvSpPr/>
                        <wps:spPr>
                          <a:xfrm>
                            <a:off x="3211033" y="4338084"/>
                            <a:ext cx="2295525" cy="714375"/>
                          </a:xfrm>
                          <a:prstGeom prst="flowChartProcess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A17C2C" w14:textId="206768F4" w:rsidR="008A012B" w:rsidRPr="00143927" w:rsidRDefault="008A012B" w:rsidP="008A012B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Manual Selection:</w:t>
                              </w:r>
                              <w:r w:rsidR="00CD7C77">
                                <w:rPr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>- User enters part number or searches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148573" name="Flowchart: Process 9"/>
                        <wps:cNvSpPr/>
                        <wps:spPr>
                          <a:xfrm>
                            <a:off x="1511239" y="5569261"/>
                            <a:ext cx="1752600" cy="561975"/>
                          </a:xfrm>
                          <a:prstGeom prst="flowChartProcess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255CA1" w14:textId="77777777" w:rsidR="008A012B" w:rsidRPr="00143927" w:rsidRDefault="008A012B" w:rsidP="008A012B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Compile or display selected parts list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941876" name="Flowchart: Process 10"/>
                        <wps:cNvSpPr/>
                        <wps:spPr>
                          <a:xfrm>
                            <a:off x="1438021" y="6442964"/>
                            <a:ext cx="2038350" cy="619125"/>
                          </a:xfrm>
                          <a:prstGeom prst="flowChartProcess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5F729D" w14:textId="77777777" w:rsidR="008A012B" w:rsidRPr="00143927" w:rsidRDefault="008A012B" w:rsidP="008A012B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Sort parts by storage location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752239" name="Flowchart: Process 11"/>
                        <wps:cNvSpPr/>
                        <wps:spPr>
                          <a:xfrm>
                            <a:off x="1428496" y="7484588"/>
                            <a:ext cx="2047875" cy="628650"/>
                          </a:xfrm>
                          <a:prstGeom prst="flowChartProcess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BCE0FA" w14:textId="7A537CFC" w:rsidR="008A012B" w:rsidRPr="00143927" w:rsidRDefault="00D406C4" w:rsidP="008A012B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Display</w:t>
                              </w:r>
                              <w:r w:rsidR="008A012B">
                                <w:rPr>
                                  <w:lang w:val="en-US"/>
                                </w:rPr>
                                <w:t xml:space="preserve"> standardized material picking list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257318" name="Flowchart: Process 12"/>
                        <wps:cNvSpPr/>
                        <wps:spPr>
                          <a:xfrm>
                            <a:off x="1856799" y="8515213"/>
                            <a:ext cx="1123950" cy="323850"/>
                          </a:xfrm>
                          <a:prstGeom prst="flowChartProcess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0FBEE5" w14:textId="77777777" w:rsidR="008A012B" w:rsidRPr="00143927" w:rsidRDefault="008A012B" w:rsidP="008A012B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End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EC9DCB" id="Group 2" o:spid="_x0000_s1030" style="position:absolute;left:0;text-align:left;margin-left:0;margin-top:19pt;width:452.25pt;height:645.75pt;z-index:251694080;mso-position-horizontal:left;mso-position-horizontal-relative:margin;mso-position-vertical-relative:margin;mso-width-relative:margin;mso-height-relative:margin" coordsize="55065,88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"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Flowchart: Process 1" o:spid="_x0000_s1031" type="#_x0000_t109" style="position:absolute;left:18925;width:9335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" filled="f" strokecolor="black [3200]">
                  <v:stroke joinstyle="round"/>
                  <v:textbox>
                    <w:txbxContent>
                      <w:p w14:paraId="5330F49E" w14:textId="77777777" w:rsidR="008A012B" w:rsidRPr="00E15846" w:rsidRDefault="008A012B" w:rsidP="008A012B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Start</w:t>
                        </w:r>
                      </w:p>
                    </w:txbxContent>
                  </v:textbox>
                </v:shape>
                <v:shape id="Flowchart: Process 2" o:spid="_x0000_s1032" type="#_x0000_t109" style="position:absolute;left:11802;top:5847;width:24193;height:8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" filled="f" strokecolor="black [3200]">
                  <v:stroke joinstyle="round"/>
                  <v:textbox>
                    <w:txbxContent>
                      <w:p w14:paraId="1825405F" w14:textId="77777777" w:rsidR="008A012B" w:rsidRPr="003B0F7A" w:rsidRDefault="008A012B" w:rsidP="008A012B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Contact responsible team to obtain mapping rules and relationships between robot matrix fields and inventory parts</w:t>
                        </w:r>
                      </w:p>
                    </w:txbxContent>
                  </v:textbox>
                </v:shape>
                <v:shape id="Flowchart: Process 3" o:spid="_x0000_s1033" type="#_x0000_t109" style="position:absolute;left:11589;top:17118;width:25813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" filled="f" strokecolor="black [3200]">
                  <v:stroke joinstyle="round"/>
                  <v:textbox>
                    <w:txbxContent>
                      <w:p w14:paraId="6823305C" w14:textId="77777777" w:rsidR="008A012B" w:rsidRPr="003B0F7A" w:rsidRDefault="008A012B" w:rsidP="008A012B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Load robot matrix data and inventory database</w:t>
                        </w:r>
                      </w:p>
                    </w:txbxContent>
                  </v:textbox>
                </v:shape>
                <v:shape id="Flowchart: Process 4" o:spid="_x0000_s1034" type="#_x0000_t109" style="position:absolute;left:11802;top:25624;width:24574;height:5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" filled="f" strokecolor="black [3200]">
                  <v:stroke joinstyle="round"/>
                  <v:textbox>
                    <w:txbxContent>
                      <w:p w14:paraId="29032DF0" w14:textId="77777777" w:rsidR="008A012B" w:rsidRPr="003B0F7A" w:rsidRDefault="008A012B" w:rsidP="008A012B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Apply mapping rules to link matrix fields to inventory parts</w:t>
                        </w:r>
                      </w:p>
                    </w:txbxContent>
                  </v:textbox>
                </v:shape>
                <v:shape id="Flowchart: Process 5" o:spid="_x0000_s1035" type="#_x0000_t109" style="position:absolute;left:12546;top:34130;width:23717;height:5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" filled="f" strokecolor="black [3200]">
                  <v:stroke joinstyle="round"/>
                  <v:textbox>
                    <w:txbxContent>
                      <w:p w14:paraId="7A0614F8" w14:textId="77777777" w:rsidR="008A012B" w:rsidRPr="003B0F7A" w:rsidRDefault="008A012B" w:rsidP="008A012B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User chooses part selection method</w:t>
                        </w:r>
                      </w:p>
                    </w:txbxContent>
                  </v:textbox>
                </v:shape>
                <v:shape id="Flowchart: Process 6" o:spid="_x0000_s1036" type="#_x0000_t109" style="position:absolute;top:43593;width:23336;height:7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" filled="f" strokecolor="black [3200]">
                  <v:stroke joinstyle="round"/>
                  <v:textbox>
                    <w:txbxContent>
                      <w:p w14:paraId="565F648E" w14:textId="204038DD" w:rsidR="008A012B" w:rsidRPr="003B0F7A" w:rsidRDefault="008A012B" w:rsidP="008A012B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Automatic Selection:</w:t>
                        </w:r>
                        <w:r w:rsidR="00CD7C77">
                          <w:rPr>
                            <w:lang w:val="en-US"/>
                          </w:rPr>
                          <w:t xml:space="preserve"> </w:t>
                        </w:r>
                        <w:r>
                          <w:rPr>
                            <w:lang w:val="en-US"/>
                          </w:rPr>
                          <w:t>- Top level matrix entry</w:t>
                        </w:r>
                        <w:r w:rsidR="00D406C4">
                          <w:rPr>
                            <w:lang w:val="en-US"/>
                          </w:rPr>
                          <w:t xml:space="preserve"> is selected</w:t>
                        </w:r>
                        <w:r>
                          <w:rPr>
                            <w:lang w:val="en-US"/>
                          </w:rPr>
                          <w:t xml:space="preserve"> </w:t>
                        </w:r>
                        <w:r w:rsidRPr="00143927">
                          <w:rPr>
                            <w:lang w:val="en-US"/>
                          </w:rPr>
                          <w:sym w:font="Wingdings" w:char="F0E0"/>
                        </w:r>
                        <w:r>
                          <w:rPr>
                            <w:lang w:val="en-US"/>
                          </w:rPr>
                          <w:t xml:space="preserve"> Auto add mapped parts</w:t>
                        </w:r>
                      </w:p>
                    </w:txbxContent>
                  </v:textbox>
                </v:shape>
                <v:shape id="Flowchart: Process 8" o:spid="_x0000_s1037" type="#_x0000_t109" style="position:absolute;left:32110;top:43380;width:22955;height:7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" filled="f" strokecolor="black [3200]">
                  <v:stroke joinstyle="round"/>
                  <v:textbox>
                    <w:txbxContent>
                      <w:p w14:paraId="24A17C2C" w14:textId="206768F4" w:rsidR="008A012B" w:rsidRPr="00143927" w:rsidRDefault="008A012B" w:rsidP="008A012B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Manual Selection:</w:t>
                        </w:r>
                        <w:r w:rsidR="00CD7C77">
                          <w:rPr>
                            <w:lang w:val="en-US"/>
                          </w:rPr>
                          <w:t xml:space="preserve"> </w:t>
                        </w:r>
                        <w:r>
                          <w:rPr>
                            <w:lang w:val="en-US"/>
                          </w:rPr>
                          <w:t>- User enters part number or searches</w:t>
                        </w:r>
                      </w:p>
                    </w:txbxContent>
                  </v:textbox>
                </v:shape>
                <v:shape id="Flowchart: Process 9" o:spid="_x0000_s1038" type="#_x0000_t109" style="position:absolute;left:15112;top:55692;width:17526;height:5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" filled="f" strokecolor="black [3200]">
                  <v:stroke joinstyle="round"/>
                  <v:textbox>
                    <w:txbxContent>
                      <w:p w14:paraId="62255CA1" w14:textId="77777777" w:rsidR="008A012B" w:rsidRPr="00143927" w:rsidRDefault="008A012B" w:rsidP="008A012B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Compile or display selected parts list</w:t>
                        </w:r>
                      </w:p>
                    </w:txbxContent>
                  </v:textbox>
                </v:shape>
                <v:shape id="Flowchart: Process 10" o:spid="_x0000_s1039" type="#_x0000_t109" style="position:absolute;left:14380;top:64429;width:20383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" filled="f" strokecolor="black [3200]">
                  <v:stroke joinstyle="round"/>
                  <v:textbox>
                    <w:txbxContent>
                      <w:p w14:paraId="4E5F729D" w14:textId="77777777" w:rsidR="008A012B" w:rsidRPr="00143927" w:rsidRDefault="008A012B" w:rsidP="008A012B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Sort parts by storage location</w:t>
                        </w:r>
                      </w:p>
                    </w:txbxContent>
                  </v:textbox>
                </v:shape>
                <v:shape id="Flowchart: Process 11" o:spid="_x0000_s1040" type="#_x0000_t109" style="position:absolute;left:14284;top:74845;width:20479;height:6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" filled="f" strokecolor="black [3200]">
                  <v:stroke joinstyle="round"/>
                  <v:textbox>
                    <w:txbxContent>
                      <w:p w14:paraId="3EBCE0FA" w14:textId="7A537CFC" w:rsidR="008A012B" w:rsidRPr="00143927" w:rsidRDefault="00D406C4" w:rsidP="008A012B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Display</w:t>
                        </w:r>
                        <w:r w:rsidR="008A012B">
                          <w:rPr>
                            <w:lang w:val="en-US"/>
                          </w:rPr>
                          <w:t xml:space="preserve"> standardized material picking list</w:t>
                        </w:r>
                      </w:p>
                    </w:txbxContent>
                  </v:textbox>
                </v:shape>
                <v:shape id="Flowchart: Process 12" o:spid="_x0000_s1041" type="#_x0000_t109" style="position:absolute;left:18567;top:85152;width:11240;height:3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" filled="f" strokecolor="black [3200]">
                  <v:stroke joinstyle="round"/>
                  <v:textbox>
                    <w:txbxContent>
                      <w:p w14:paraId="6F0FBEE5" w14:textId="77777777" w:rsidR="008A012B" w:rsidRPr="00143927" w:rsidRDefault="008A012B" w:rsidP="008A012B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End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</w:p>
    <w:p w14:paraId="0D4B34AF" w14:textId="17FEB573" w:rsidR="008A012B" w:rsidRDefault="00E94008" w:rsidP="0030079B">
      <w:pPr>
        <w:pStyle w:val="ListParagraph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183B799" wp14:editId="42F3CCED">
                <wp:simplePos x="0" y="0"/>
                <wp:positionH relativeFrom="column">
                  <wp:posOffset>2471420</wp:posOffset>
                </wp:positionH>
                <wp:positionV relativeFrom="paragraph">
                  <wp:posOffset>167005</wp:posOffset>
                </wp:positionV>
                <wp:extent cx="9525" cy="7614802"/>
                <wp:effectExtent l="38100" t="0" r="66675" b="62865"/>
                <wp:wrapNone/>
                <wp:docPr id="1102300943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76148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24A2F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194.6pt;margin-top:13.15pt;width:.75pt;height:599.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" strokecolor="#4579b8 [3044]">
                <v:stroke endarrow="block"/>
              </v:shape>
            </w:pict>
          </mc:Fallback>
        </mc:AlternateContent>
      </w:r>
    </w:p>
    <w:p w14:paraId="0306F7EC" w14:textId="76D14FBA" w:rsidR="008A012B" w:rsidRDefault="00E94008" w:rsidP="0030079B">
      <w:pPr>
        <w:pStyle w:val="ListParagraph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6EC9791" wp14:editId="7C5E5C69">
                <wp:simplePos x="0" y="0"/>
                <wp:positionH relativeFrom="column">
                  <wp:posOffset>2471420</wp:posOffset>
                </wp:positionH>
                <wp:positionV relativeFrom="paragraph">
                  <wp:posOffset>29845</wp:posOffset>
                </wp:positionV>
                <wp:extent cx="0" cy="228253"/>
                <wp:effectExtent l="76200" t="0" r="57150" b="57785"/>
                <wp:wrapNone/>
                <wp:docPr id="1001137642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2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23FE53" id="Straight Arrow Connector 13" o:spid="_x0000_s1026" type="#_x0000_t32" style="position:absolute;margin-left:194.6pt;margin-top:2.35pt;width:0;height:17.9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" strokecolor="black [3040]">
                <v:stroke endarrow="block"/>
              </v:shape>
            </w:pict>
          </mc:Fallback>
        </mc:AlternateContent>
      </w:r>
    </w:p>
    <w:p w14:paraId="6AE430CD" w14:textId="36155854" w:rsidR="008A012B" w:rsidRDefault="008A012B" w:rsidP="0030079B">
      <w:pPr>
        <w:pStyle w:val="ListParagraph"/>
        <w:jc w:val="both"/>
      </w:pPr>
    </w:p>
    <w:p w14:paraId="270CFEFB" w14:textId="6EDAF0F7" w:rsidR="008A012B" w:rsidRDefault="008A012B" w:rsidP="0030079B">
      <w:pPr>
        <w:pStyle w:val="ListParagraph"/>
        <w:jc w:val="both"/>
      </w:pPr>
    </w:p>
    <w:p w14:paraId="3CCF0077" w14:textId="77777777" w:rsidR="008A012B" w:rsidRDefault="008A012B" w:rsidP="0030079B">
      <w:pPr>
        <w:pStyle w:val="ListParagraph"/>
        <w:jc w:val="both"/>
      </w:pPr>
    </w:p>
    <w:p w14:paraId="12CA8D54" w14:textId="33AA7D84" w:rsidR="008A012B" w:rsidRDefault="008A012B" w:rsidP="0030079B">
      <w:pPr>
        <w:pStyle w:val="ListParagraph"/>
        <w:jc w:val="both"/>
      </w:pPr>
    </w:p>
    <w:p w14:paraId="346B0426" w14:textId="77777777" w:rsidR="008A012B" w:rsidRDefault="008A012B" w:rsidP="0030079B">
      <w:pPr>
        <w:pStyle w:val="ListParagraph"/>
        <w:jc w:val="both"/>
      </w:pPr>
    </w:p>
    <w:p w14:paraId="58CB9F9C" w14:textId="2C9CEE45" w:rsidR="008A012B" w:rsidRDefault="00E94008" w:rsidP="0030079B">
      <w:pPr>
        <w:pStyle w:val="ListParagraph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B6D9A18" wp14:editId="21B81705">
                <wp:simplePos x="0" y="0"/>
                <wp:positionH relativeFrom="column">
                  <wp:posOffset>2480945</wp:posOffset>
                </wp:positionH>
                <wp:positionV relativeFrom="paragraph">
                  <wp:posOffset>35560</wp:posOffset>
                </wp:positionV>
                <wp:extent cx="0" cy="228600"/>
                <wp:effectExtent l="76200" t="0" r="57150" b="57150"/>
                <wp:wrapNone/>
                <wp:docPr id="526867603" name="Connector: Elb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EF6492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8" o:spid="_x0000_s1026" type="#_x0000_t34" style="position:absolute;margin-left:195.35pt;margin-top:2.8pt;width:0;height:1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" strokecolor="black [3040]">
                <v:stroke endarrow="block"/>
              </v:shape>
            </w:pict>
          </mc:Fallback>
        </mc:AlternateContent>
      </w:r>
    </w:p>
    <w:p w14:paraId="08307959" w14:textId="77777777" w:rsidR="008A012B" w:rsidRDefault="008A012B" w:rsidP="0030079B">
      <w:pPr>
        <w:pStyle w:val="ListParagraph"/>
        <w:jc w:val="both"/>
      </w:pPr>
    </w:p>
    <w:p w14:paraId="4F441DE8" w14:textId="1368ED6F" w:rsidR="008A012B" w:rsidRDefault="008A012B" w:rsidP="0030079B">
      <w:pPr>
        <w:pStyle w:val="ListParagraph"/>
        <w:jc w:val="both"/>
      </w:pPr>
    </w:p>
    <w:p w14:paraId="34D56C06" w14:textId="77777777" w:rsidR="008A012B" w:rsidRDefault="008A012B" w:rsidP="0030079B">
      <w:pPr>
        <w:pStyle w:val="ListParagraph"/>
        <w:jc w:val="both"/>
      </w:pPr>
    </w:p>
    <w:p w14:paraId="1636DE65" w14:textId="77777777" w:rsidR="008A012B" w:rsidRDefault="008A012B" w:rsidP="0030079B">
      <w:pPr>
        <w:pStyle w:val="ListParagraph"/>
        <w:jc w:val="both"/>
      </w:pPr>
    </w:p>
    <w:p w14:paraId="2E246A4F" w14:textId="77777777" w:rsidR="008A012B" w:rsidRDefault="008A012B" w:rsidP="0030079B">
      <w:pPr>
        <w:pStyle w:val="ListParagraph"/>
        <w:jc w:val="both"/>
      </w:pPr>
    </w:p>
    <w:p w14:paraId="4BD9DA6E" w14:textId="77777777" w:rsidR="008A012B" w:rsidRDefault="008A012B" w:rsidP="0030079B">
      <w:pPr>
        <w:pStyle w:val="ListParagraph"/>
        <w:jc w:val="both"/>
      </w:pPr>
    </w:p>
    <w:p w14:paraId="5B9D3C0E" w14:textId="77777777" w:rsidR="008A012B" w:rsidRDefault="008A012B" w:rsidP="0030079B">
      <w:pPr>
        <w:pStyle w:val="ListParagraph"/>
        <w:jc w:val="both"/>
      </w:pPr>
    </w:p>
    <w:p w14:paraId="7024D1F0" w14:textId="77777777" w:rsidR="008A012B" w:rsidRDefault="008A012B" w:rsidP="0030079B">
      <w:pPr>
        <w:pStyle w:val="ListParagraph"/>
        <w:jc w:val="both"/>
      </w:pPr>
    </w:p>
    <w:p w14:paraId="69C1EDB6" w14:textId="77777777" w:rsidR="008A012B" w:rsidRDefault="008A012B" w:rsidP="0030079B">
      <w:pPr>
        <w:pStyle w:val="ListParagraph"/>
        <w:jc w:val="both"/>
      </w:pPr>
    </w:p>
    <w:p w14:paraId="7A6C0931" w14:textId="77777777" w:rsidR="008A012B" w:rsidRDefault="008A012B" w:rsidP="0030079B">
      <w:pPr>
        <w:pStyle w:val="ListParagraph"/>
        <w:jc w:val="both"/>
      </w:pPr>
    </w:p>
    <w:p w14:paraId="0E6C2786" w14:textId="77777777" w:rsidR="008A012B" w:rsidRDefault="008A012B" w:rsidP="0030079B">
      <w:pPr>
        <w:pStyle w:val="ListParagraph"/>
        <w:jc w:val="both"/>
      </w:pPr>
    </w:p>
    <w:p w14:paraId="1BEA8E78" w14:textId="77777777" w:rsidR="008A012B" w:rsidRDefault="008A012B" w:rsidP="0030079B">
      <w:pPr>
        <w:pStyle w:val="ListParagraph"/>
        <w:jc w:val="both"/>
      </w:pPr>
    </w:p>
    <w:p w14:paraId="0C0BEB42" w14:textId="77777777" w:rsidR="008A012B" w:rsidRDefault="008A012B" w:rsidP="0030079B">
      <w:pPr>
        <w:pStyle w:val="ListParagraph"/>
        <w:jc w:val="both"/>
      </w:pPr>
    </w:p>
    <w:p w14:paraId="61F6C490" w14:textId="77777777" w:rsidR="008A012B" w:rsidRDefault="008A012B" w:rsidP="0030079B">
      <w:pPr>
        <w:pStyle w:val="ListParagraph"/>
        <w:jc w:val="both"/>
      </w:pPr>
    </w:p>
    <w:p w14:paraId="6B9B3E76" w14:textId="77777777" w:rsidR="008A012B" w:rsidRDefault="008A012B" w:rsidP="0030079B">
      <w:pPr>
        <w:pStyle w:val="ListParagraph"/>
        <w:jc w:val="both"/>
      </w:pPr>
    </w:p>
    <w:p w14:paraId="5E85691C" w14:textId="77777777" w:rsidR="008A012B" w:rsidRDefault="008A012B" w:rsidP="0030079B">
      <w:pPr>
        <w:pStyle w:val="ListParagraph"/>
        <w:jc w:val="both"/>
      </w:pPr>
    </w:p>
    <w:p w14:paraId="06FA12DB" w14:textId="77777777" w:rsidR="008A012B" w:rsidRDefault="008A012B" w:rsidP="0030079B">
      <w:pPr>
        <w:pStyle w:val="ListParagraph"/>
        <w:jc w:val="both"/>
      </w:pPr>
    </w:p>
    <w:p w14:paraId="45C6691F" w14:textId="77777777" w:rsidR="008A012B" w:rsidRDefault="008A012B" w:rsidP="0030079B">
      <w:pPr>
        <w:pStyle w:val="ListParagraph"/>
        <w:jc w:val="both"/>
      </w:pPr>
    </w:p>
    <w:p w14:paraId="22CFFF6C" w14:textId="77777777" w:rsidR="008A012B" w:rsidRDefault="008A012B" w:rsidP="0030079B">
      <w:pPr>
        <w:pStyle w:val="ListParagraph"/>
        <w:jc w:val="both"/>
      </w:pPr>
    </w:p>
    <w:p w14:paraId="68AC9045" w14:textId="77777777" w:rsidR="008A012B" w:rsidRDefault="008A012B" w:rsidP="0030079B">
      <w:pPr>
        <w:pStyle w:val="ListParagraph"/>
        <w:jc w:val="both"/>
      </w:pPr>
    </w:p>
    <w:p w14:paraId="6F8AF0C3" w14:textId="77777777" w:rsidR="008A012B" w:rsidRDefault="008A012B" w:rsidP="0030079B">
      <w:pPr>
        <w:pStyle w:val="ListParagraph"/>
        <w:jc w:val="both"/>
      </w:pPr>
    </w:p>
    <w:p w14:paraId="725B9C9C" w14:textId="77777777" w:rsidR="008A012B" w:rsidRDefault="008A012B" w:rsidP="0030079B">
      <w:pPr>
        <w:pStyle w:val="ListParagraph"/>
        <w:jc w:val="both"/>
      </w:pPr>
    </w:p>
    <w:p w14:paraId="2AFE7EE2" w14:textId="77777777" w:rsidR="008A012B" w:rsidRDefault="008A012B" w:rsidP="0030079B">
      <w:pPr>
        <w:pStyle w:val="ListParagraph"/>
        <w:jc w:val="both"/>
      </w:pPr>
    </w:p>
    <w:p w14:paraId="0F448E15" w14:textId="77777777" w:rsidR="008A012B" w:rsidRDefault="008A012B" w:rsidP="0030079B">
      <w:pPr>
        <w:pStyle w:val="ListParagraph"/>
        <w:jc w:val="both"/>
      </w:pPr>
    </w:p>
    <w:p w14:paraId="56841568" w14:textId="77777777" w:rsidR="008A012B" w:rsidRDefault="008A012B" w:rsidP="0030079B">
      <w:pPr>
        <w:pStyle w:val="ListParagraph"/>
        <w:jc w:val="both"/>
      </w:pPr>
    </w:p>
    <w:p w14:paraId="4A75E66E" w14:textId="77777777" w:rsidR="008A012B" w:rsidRDefault="008A012B" w:rsidP="0030079B">
      <w:pPr>
        <w:pStyle w:val="ListParagraph"/>
        <w:jc w:val="both"/>
      </w:pPr>
    </w:p>
    <w:p w14:paraId="22ABB1B5" w14:textId="77777777" w:rsidR="008A012B" w:rsidRDefault="008A012B" w:rsidP="0030079B">
      <w:pPr>
        <w:pStyle w:val="ListParagraph"/>
        <w:jc w:val="both"/>
      </w:pPr>
    </w:p>
    <w:p w14:paraId="6E5F8650" w14:textId="77777777" w:rsidR="008A012B" w:rsidRDefault="008A012B" w:rsidP="0030079B">
      <w:pPr>
        <w:pStyle w:val="ListParagraph"/>
        <w:jc w:val="both"/>
      </w:pPr>
    </w:p>
    <w:p w14:paraId="522E3B72" w14:textId="77777777" w:rsidR="008A012B" w:rsidRDefault="008A012B" w:rsidP="0030079B">
      <w:pPr>
        <w:pStyle w:val="ListParagraph"/>
        <w:jc w:val="both"/>
      </w:pPr>
    </w:p>
    <w:p w14:paraId="1509413E" w14:textId="77777777" w:rsidR="008A012B" w:rsidRDefault="008A012B" w:rsidP="0030079B">
      <w:pPr>
        <w:pStyle w:val="ListParagraph"/>
        <w:jc w:val="both"/>
      </w:pPr>
    </w:p>
    <w:p w14:paraId="205047D7" w14:textId="77777777" w:rsidR="00227A9E" w:rsidRPr="00227A9E" w:rsidRDefault="00227A9E" w:rsidP="00227A9E"/>
    <w:p w14:paraId="2146CF8E" w14:textId="77777777" w:rsidR="00227A9E" w:rsidRPr="00227A9E" w:rsidRDefault="00227A9E" w:rsidP="00227A9E"/>
    <w:p w14:paraId="5B42BFE7" w14:textId="77777777" w:rsidR="00227A9E" w:rsidRPr="00227A9E" w:rsidRDefault="00227A9E" w:rsidP="00227A9E"/>
    <w:p w14:paraId="7A908733" w14:textId="77777777" w:rsidR="00227A9E" w:rsidRPr="00227A9E" w:rsidRDefault="00227A9E" w:rsidP="00227A9E"/>
    <w:p w14:paraId="2A1CCAFF" w14:textId="77777777" w:rsidR="00227A9E" w:rsidRPr="00227A9E" w:rsidRDefault="00227A9E" w:rsidP="00227A9E"/>
    <w:p w14:paraId="14D1D1A6" w14:textId="77777777" w:rsidR="00227A9E" w:rsidRPr="00227A9E" w:rsidRDefault="00227A9E" w:rsidP="00227A9E"/>
    <w:p w14:paraId="3A263068" w14:textId="77777777" w:rsidR="00227A9E" w:rsidRPr="00227A9E" w:rsidRDefault="00227A9E" w:rsidP="00227A9E"/>
    <w:p w14:paraId="569545FA" w14:textId="77777777" w:rsidR="00227A9E" w:rsidRPr="00227A9E" w:rsidRDefault="00227A9E" w:rsidP="00227A9E"/>
    <w:p w14:paraId="1E23C590" w14:textId="77777777" w:rsidR="00227A9E" w:rsidRDefault="00227A9E" w:rsidP="00227A9E"/>
    <w:p w14:paraId="01B6562B" w14:textId="77777777" w:rsidR="00983EB7" w:rsidRDefault="00983EB7" w:rsidP="00227A9E">
      <w:pPr>
        <w:jc w:val="center"/>
        <w:rPr>
          <w:lang w:eastAsia="zh-TW"/>
        </w:rPr>
      </w:pPr>
    </w:p>
    <w:p w14:paraId="656D274F" w14:textId="77777777" w:rsidR="00983EB7" w:rsidRDefault="00983EB7" w:rsidP="00227A9E">
      <w:pPr>
        <w:jc w:val="center"/>
        <w:rPr>
          <w:lang w:eastAsia="zh-TW"/>
        </w:rPr>
      </w:pPr>
    </w:p>
    <w:p w14:paraId="2CE56BFD" w14:textId="03016438" w:rsidR="00227A9E" w:rsidRPr="00983EB7" w:rsidRDefault="00A2607D" w:rsidP="00227A9E">
      <w:pPr>
        <w:jc w:val="center"/>
        <w:rPr>
          <w:b/>
          <w:bCs/>
          <w:lang w:eastAsia="zh-TW"/>
        </w:rPr>
      </w:pPr>
      <w:r w:rsidRPr="00A2607D">
        <w:rPr>
          <w:b/>
          <w:bCs/>
          <w:lang w:eastAsia="zh-TW"/>
        </w:rPr>
        <w:t xml:space="preserve">Picture3.2 </w:t>
      </w:r>
      <w:r w:rsidR="00983EB7" w:rsidRPr="00A2607D">
        <w:rPr>
          <w:lang w:eastAsia="zh-TW"/>
        </w:rPr>
        <w:t>P</w:t>
      </w:r>
      <w:r w:rsidR="00227A9E" w:rsidRPr="00A2607D">
        <w:rPr>
          <w:lang w:eastAsia="zh-TW"/>
        </w:rPr>
        <w:t xml:space="preserve">rocess </w:t>
      </w:r>
      <w:r w:rsidR="00983EB7" w:rsidRPr="00A2607D">
        <w:rPr>
          <w:lang w:eastAsia="zh-TW"/>
        </w:rPr>
        <w:t>D</w:t>
      </w:r>
      <w:r w:rsidR="00227A9E" w:rsidRPr="00A2607D">
        <w:rPr>
          <w:lang w:eastAsia="zh-TW"/>
        </w:rPr>
        <w:t>iagram</w:t>
      </w:r>
      <w:r w:rsidR="00227A9E" w:rsidRPr="00A2607D">
        <w:rPr>
          <w:rFonts w:hint="eastAsia"/>
          <w:lang w:eastAsia="zh-TW"/>
        </w:rPr>
        <w:t xml:space="preserve"> of</w:t>
      </w:r>
      <w:r w:rsidR="00983EB7" w:rsidRPr="00A2607D">
        <w:rPr>
          <w:lang w:eastAsia="zh-TW"/>
        </w:rPr>
        <w:t xml:space="preserve"> Auto Purchasing of Repair Parts</w:t>
      </w:r>
    </w:p>
    <w:p w14:paraId="786C9D93" w14:textId="77777777" w:rsidR="00227A9E" w:rsidRPr="00C90F1E" w:rsidRDefault="00227A9E" w:rsidP="00227A9E">
      <w:pPr>
        <w:jc w:val="both"/>
        <w:rPr>
          <w:lang w:eastAsia="zh-TW"/>
        </w:rPr>
      </w:pPr>
    </w:p>
    <w:p w14:paraId="1A0BB66E" w14:textId="79E61A58" w:rsidR="00227A9E" w:rsidRPr="00227A9E" w:rsidRDefault="00227A9E" w:rsidP="00227A9E">
      <w:pPr>
        <w:tabs>
          <w:tab w:val="left" w:pos="2205"/>
        </w:tabs>
      </w:pPr>
    </w:p>
    <w:p w14:paraId="1A397251" w14:textId="4E6FF8DD" w:rsidR="00AA5785" w:rsidRPr="00C90F1E" w:rsidRDefault="00AA5785" w:rsidP="00AA5785">
      <w:pPr>
        <w:jc w:val="both"/>
        <w:rPr>
          <w:lang w:eastAsia="zh-TW"/>
        </w:rPr>
      </w:pPr>
    </w:p>
    <w:p w14:paraId="4A875D94" w14:textId="53E9A8FF" w:rsidR="00AA5785" w:rsidRPr="00C90F1E" w:rsidRDefault="00AA5785" w:rsidP="00AA5785">
      <w:pPr>
        <w:pStyle w:val="Asysberschrift1"/>
        <w:rPr>
          <w:lang w:val="en-GB" w:eastAsia="zh-TW"/>
        </w:rPr>
      </w:pPr>
      <w:r w:rsidRPr="00C90F1E">
        <w:rPr>
          <w:lang w:val="en-GB" w:eastAsia="zh-TW"/>
        </w:rPr>
        <w:t>Project Scope and Deliverables</w:t>
      </w:r>
    </w:p>
    <w:p w14:paraId="460C55C6" w14:textId="6E9D5AB4" w:rsidR="002C3019" w:rsidRPr="00C90F1E" w:rsidRDefault="002C3019" w:rsidP="00305908">
      <w:pPr>
        <w:pStyle w:val="Asysberschrift2"/>
        <w:rPr>
          <w:lang w:val="en-GB"/>
        </w:rPr>
      </w:pPr>
      <w:r w:rsidRPr="00C90F1E">
        <w:rPr>
          <w:lang w:val="en-GB"/>
        </w:rPr>
        <w:t>Expected Deliverables</w:t>
      </w:r>
    </w:p>
    <w:p w14:paraId="70356399" w14:textId="2139E892" w:rsidR="00B93CE1" w:rsidRPr="00C90F1E" w:rsidRDefault="00C11AF5" w:rsidP="00C11AF5">
      <w:pPr>
        <w:ind w:left="567" w:hanging="284"/>
        <w:rPr>
          <w:lang w:eastAsia="zh-TW"/>
        </w:rPr>
      </w:pPr>
      <w:r w:rsidRPr="00C90F1E">
        <w:rPr>
          <w:rFonts w:hint="eastAsia"/>
          <w:lang w:eastAsia="zh-TW"/>
        </w:rPr>
        <w:t xml:space="preserve"> </w:t>
      </w:r>
      <w:r w:rsidR="00B93CE1" w:rsidRPr="00C90F1E">
        <w:rPr>
          <w:lang w:eastAsia="zh-TW"/>
        </w:rPr>
        <w:t xml:space="preserve">1. </w:t>
      </w:r>
      <w:r w:rsidR="00CD7C77">
        <w:rPr>
          <w:lang w:eastAsia="zh-TW"/>
        </w:rPr>
        <w:t>Matrix-Inventory Relationship Specification</w:t>
      </w:r>
      <w:r w:rsidR="00FE2195" w:rsidRPr="00C90F1E">
        <w:rPr>
          <w:rFonts w:hint="eastAsia"/>
          <w:lang w:eastAsia="zh-TW"/>
        </w:rPr>
        <w:t>.</w:t>
      </w:r>
    </w:p>
    <w:p w14:paraId="16585CA7" w14:textId="4AB1070F" w:rsidR="00CD7C77" w:rsidRDefault="00C11AF5" w:rsidP="00D40AC9">
      <w:pPr>
        <w:ind w:left="284"/>
        <w:rPr>
          <w:lang w:eastAsia="zh-TW"/>
        </w:rPr>
      </w:pPr>
      <w:r w:rsidRPr="00C90F1E">
        <w:rPr>
          <w:rFonts w:hint="eastAsia"/>
          <w:lang w:eastAsia="zh-TW"/>
        </w:rPr>
        <w:t xml:space="preserve"> </w:t>
      </w:r>
      <w:r w:rsidR="00B93CE1" w:rsidRPr="00C90F1E">
        <w:rPr>
          <w:lang w:eastAsia="zh-TW"/>
        </w:rPr>
        <w:t>2.</w:t>
      </w:r>
      <w:r w:rsidR="00DB021E" w:rsidRPr="00C90F1E">
        <w:rPr>
          <w:rFonts w:hint="eastAsia"/>
          <w:lang w:eastAsia="zh-TW"/>
        </w:rPr>
        <w:t xml:space="preserve"> </w:t>
      </w:r>
      <w:r w:rsidR="00CD7C77">
        <w:rPr>
          <w:lang w:eastAsia="zh-TW"/>
        </w:rPr>
        <w:t>GUI Application</w:t>
      </w:r>
      <w:r w:rsidR="000A0616" w:rsidRPr="00C90F1E">
        <w:rPr>
          <w:lang w:eastAsia="zh-TW"/>
        </w:rPr>
        <w:t>.</w:t>
      </w:r>
    </w:p>
    <w:p w14:paraId="02C81D06" w14:textId="77777777" w:rsidR="004C5F1A" w:rsidRPr="00C90F1E" w:rsidRDefault="004C5F1A" w:rsidP="00D40AC9">
      <w:pPr>
        <w:ind w:left="284"/>
        <w:rPr>
          <w:lang w:eastAsia="zh-TW"/>
        </w:rPr>
      </w:pPr>
    </w:p>
    <w:p w14:paraId="7CCFE96D" w14:textId="53427303" w:rsidR="00862F8B" w:rsidRPr="00C90F1E" w:rsidRDefault="00305908" w:rsidP="00184918">
      <w:pPr>
        <w:pStyle w:val="Asysberschrift2"/>
        <w:rPr>
          <w:lang w:val="en-GB"/>
        </w:rPr>
      </w:pPr>
      <w:r w:rsidRPr="00C90F1E">
        <w:rPr>
          <w:lang w:val="en-GB"/>
        </w:rPr>
        <w:t>In-Scope</w:t>
      </w:r>
    </w:p>
    <w:p w14:paraId="4408009B" w14:textId="17E38D16" w:rsidR="0058746F" w:rsidRPr="00C90F1E" w:rsidRDefault="00D40AC9" w:rsidP="00184918">
      <w:pPr>
        <w:pStyle w:val="ListParagraph"/>
        <w:numPr>
          <w:ilvl w:val="3"/>
          <w:numId w:val="2"/>
        </w:numPr>
        <w:rPr>
          <w:lang w:eastAsia="zh-TW"/>
        </w:rPr>
      </w:pPr>
      <w:r>
        <w:rPr>
          <w:lang w:eastAsia="zh-TW"/>
        </w:rPr>
        <w:t xml:space="preserve">MS </w:t>
      </w:r>
      <w:r w:rsidR="00B93CE1" w:rsidRPr="00C90F1E">
        <w:rPr>
          <w:lang w:eastAsia="zh-TW"/>
        </w:rPr>
        <w:t>Excel</w:t>
      </w:r>
      <w:r w:rsidR="00C537F1" w:rsidRPr="00C90F1E">
        <w:rPr>
          <w:rFonts w:hint="eastAsia"/>
          <w:lang w:eastAsia="zh-TW"/>
        </w:rPr>
        <w:t>.</w:t>
      </w:r>
      <w:r w:rsidR="00B93CE1" w:rsidRPr="00C90F1E">
        <w:rPr>
          <w:lang w:eastAsia="zh-TW"/>
        </w:rPr>
        <w:t xml:space="preserve"> </w:t>
      </w:r>
    </w:p>
    <w:p w14:paraId="2AE352CA" w14:textId="1725EAEE" w:rsidR="00167627" w:rsidRDefault="00D40AC9" w:rsidP="00184918">
      <w:pPr>
        <w:pStyle w:val="ListParagraph"/>
        <w:numPr>
          <w:ilvl w:val="3"/>
          <w:numId w:val="2"/>
        </w:numPr>
      </w:pPr>
      <w:proofErr w:type="spellStart"/>
      <w:r>
        <w:rPr>
          <w:lang w:eastAsia="zh-TW"/>
        </w:rPr>
        <w:t>QtCreator</w:t>
      </w:r>
      <w:proofErr w:type="spellEnd"/>
      <w:r w:rsidR="000A0616" w:rsidRPr="00C90F1E">
        <w:rPr>
          <w:lang w:eastAsia="zh-TW"/>
        </w:rPr>
        <w:t>.</w:t>
      </w:r>
    </w:p>
    <w:p w14:paraId="69F1ED8A" w14:textId="37045063" w:rsidR="00D40AC9" w:rsidRDefault="00D40AC9" w:rsidP="00184918">
      <w:pPr>
        <w:pStyle w:val="ListParagraph"/>
        <w:numPr>
          <w:ilvl w:val="3"/>
          <w:numId w:val="2"/>
        </w:numPr>
      </w:pPr>
      <w:r>
        <w:rPr>
          <w:lang w:eastAsia="zh-TW"/>
        </w:rPr>
        <w:t>MS Teams.</w:t>
      </w:r>
    </w:p>
    <w:p w14:paraId="6572FB6F" w14:textId="221A690F" w:rsidR="00D40AC9" w:rsidRPr="00C90F1E" w:rsidRDefault="00D40AC9" w:rsidP="00184918">
      <w:pPr>
        <w:pStyle w:val="ListParagraph"/>
        <w:numPr>
          <w:ilvl w:val="3"/>
          <w:numId w:val="2"/>
        </w:numPr>
      </w:pPr>
      <w:proofErr w:type="spellStart"/>
      <w:r>
        <w:rPr>
          <w:lang w:eastAsia="zh-TW"/>
        </w:rPr>
        <w:t>InstallForge</w:t>
      </w:r>
      <w:proofErr w:type="spellEnd"/>
      <w:r>
        <w:rPr>
          <w:lang w:eastAsia="zh-TW"/>
        </w:rPr>
        <w:t>.</w:t>
      </w:r>
    </w:p>
    <w:p w14:paraId="675005CC" w14:textId="7E4BEDEE" w:rsidR="009E452E" w:rsidRPr="00C90F1E" w:rsidRDefault="00E608AA" w:rsidP="00F30CAD">
      <w:pPr>
        <w:pStyle w:val="Asysberschrift1"/>
        <w:rPr>
          <w:lang w:val="en-GB" w:eastAsia="zh-TW"/>
        </w:rPr>
      </w:pPr>
      <w:r w:rsidRPr="00C90F1E">
        <w:rPr>
          <w:lang w:val="en-GB" w:eastAsia="zh-TW"/>
        </w:rPr>
        <w:t>Project Plan and Key Activities</w:t>
      </w:r>
    </w:p>
    <w:p w14:paraId="2928EA5B" w14:textId="77777777" w:rsidR="00F30CAD" w:rsidRPr="00C90F1E" w:rsidRDefault="00F30CAD" w:rsidP="00F30CAD">
      <w:pPr>
        <w:rPr>
          <w:lang w:eastAsia="zh-T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969"/>
        <w:gridCol w:w="3113"/>
      </w:tblGrid>
      <w:tr w:rsidR="00F30CAD" w:rsidRPr="00C90F1E" w14:paraId="19551119" w14:textId="77777777" w:rsidTr="00167627">
        <w:tc>
          <w:tcPr>
            <w:tcW w:w="2263" w:type="dxa"/>
          </w:tcPr>
          <w:p w14:paraId="138837D4" w14:textId="643571BF" w:rsidR="00F30CAD" w:rsidRPr="00C90F1E" w:rsidRDefault="002C3019" w:rsidP="00F30CAD">
            <w:pPr>
              <w:rPr>
                <w:lang w:eastAsia="zh-TW"/>
              </w:rPr>
            </w:pPr>
            <w:r w:rsidRPr="00C90F1E">
              <w:rPr>
                <w:lang w:eastAsia="zh-TW"/>
              </w:rPr>
              <w:t>Task</w:t>
            </w:r>
          </w:p>
        </w:tc>
        <w:tc>
          <w:tcPr>
            <w:tcW w:w="3969" w:type="dxa"/>
          </w:tcPr>
          <w:p w14:paraId="6BD28AA4" w14:textId="03D14B05" w:rsidR="00F30CAD" w:rsidRPr="00C90F1E" w:rsidRDefault="002C3019" w:rsidP="00F30CAD">
            <w:pPr>
              <w:rPr>
                <w:lang w:eastAsia="zh-TW"/>
              </w:rPr>
            </w:pPr>
            <w:r w:rsidRPr="00C90F1E">
              <w:rPr>
                <w:lang w:eastAsia="zh-TW"/>
              </w:rPr>
              <w:t>Description</w:t>
            </w:r>
          </w:p>
        </w:tc>
        <w:tc>
          <w:tcPr>
            <w:tcW w:w="3113" w:type="dxa"/>
          </w:tcPr>
          <w:p w14:paraId="071DB27D" w14:textId="14E9104D" w:rsidR="00F30CAD" w:rsidRPr="00C90F1E" w:rsidRDefault="002C3019" w:rsidP="00F30CAD">
            <w:pPr>
              <w:rPr>
                <w:lang w:eastAsia="zh-TW"/>
              </w:rPr>
            </w:pPr>
            <w:r w:rsidRPr="00C90F1E">
              <w:rPr>
                <w:lang w:eastAsia="zh-TW"/>
              </w:rPr>
              <w:t>Estimated Effort</w:t>
            </w:r>
          </w:p>
        </w:tc>
      </w:tr>
      <w:tr w:rsidR="00EB0960" w:rsidRPr="00C90F1E" w14:paraId="6D3C648C" w14:textId="77777777" w:rsidTr="00167627">
        <w:tc>
          <w:tcPr>
            <w:tcW w:w="2263" w:type="dxa"/>
          </w:tcPr>
          <w:p w14:paraId="3E07C5F3" w14:textId="6010441A" w:rsidR="00EB0960" w:rsidRPr="00C90F1E" w:rsidRDefault="00270140" w:rsidP="00F30CAD">
            <w:pPr>
              <w:rPr>
                <w:lang w:eastAsia="zh-TW"/>
              </w:rPr>
            </w:pPr>
            <w:r>
              <w:rPr>
                <w:lang w:eastAsia="zh-TW"/>
              </w:rPr>
              <w:t>Requirement Clarification</w:t>
            </w:r>
          </w:p>
        </w:tc>
        <w:tc>
          <w:tcPr>
            <w:tcW w:w="3969" w:type="dxa"/>
          </w:tcPr>
          <w:p w14:paraId="4B41CC20" w14:textId="46620B37" w:rsidR="00EB0960" w:rsidRPr="00C90F1E" w:rsidRDefault="00270140" w:rsidP="00F30CAD">
            <w:pPr>
              <w:rPr>
                <w:lang w:eastAsia="zh-TW"/>
              </w:rPr>
            </w:pPr>
            <w:r w:rsidRPr="00270140">
              <w:rPr>
                <w:lang w:eastAsia="zh-TW"/>
              </w:rPr>
              <w:t>Contact responsible team to obtain mapping rules and understand relationships between robot matrix fields and inventory parts.</w:t>
            </w:r>
          </w:p>
        </w:tc>
        <w:tc>
          <w:tcPr>
            <w:tcW w:w="3113" w:type="dxa"/>
          </w:tcPr>
          <w:p w14:paraId="3640C117" w14:textId="4D0833D8" w:rsidR="00EB0960" w:rsidRPr="00C90F1E" w:rsidRDefault="00270140" w:rsidP="00F30CAD">
            <w:pPr>
              <w:rPr>
                <w:lang w:eastAsia="zh-TW"/>
              </w:rPr>
            </w:pPr>
            <w:r>
              <w:rPr>
                <w:lang w:eastAsia="zh-TW"/>
              </w:rPr>
              <w:t>32</w:t>
            </w:r>
            <w:r w:rsidR="00093481" w:rsidRPr="00C90F1E">
              <w:rPr>
                <w:rFonts w:hint="eastAsia"/>
                <w:lang w:eastAsia="zh-TW"/>
              </w:rPr>
              <w:t xml:space="preserve"> </w:t>
            </w:r>
            <w:r w:rsidR="00093481" w:rsidRPr="00C90F1E">
              <w:rPr>
                <w:lang w:eastAsia="zh-TW"/>
              </w:rPr>
              <w:t>hours</w:t>
            </w:r>
          </w:p>
        </w:tc>
      </w:tr>
      <w:tr w:rsidR="00EB0960" w:rsidRPr="00C90F1E" w14:paraId="2A75FF0F" w14:textId="77777777" w:rsidTr="00167627">
        <w:tc>
          <w:tcPr>
            <w:tcW w:w="2263" w:type="dxa"/>
          </w:tcPr>
          <w:p w14:paraId="693A9E52" w14:textId="007608D1" w:rsidR="00EB0960" w:rsidRPr="00C90F1E" w:rsidRDefault="00270140" w:rsidP="00F30CAD">
            <w:pPr>
              <w:rPr>
                <w:lang w:eastAsia="zh-TW"/>
              </w:rPr>
            </w:pPr>
            <w:r w:rsidRPr="00270140">
              <w:rPr>
                <w:lang w:eastAsia="zh-TW"/>
              </w:rPr>
              <w:t>Matrix</w:t>
            </w:r>
            <w:r w:rsidR="00DF208C">
              <w:rPr>
                <w:lang w:eastAsia="zh-TW"/>
              </w:rPr>
              <w:t>-</w:t>
            </w:r>
            <w:r w:rsidRPr="00270140">
              <w:rPr>
                <w:lang w:eastAsia="zh-TW"/>
              </w:rPr>
              <w:t>Inventory Mapping Design</w:t>
            </w:r>
          </w:p>
        </w:tc>
        <w:tc>
          <w:tcPr>
            <w:tcW w:w="3969" w:type="dxa"/>
          </w:tcPr>
          <w:p w14:paraId="08D8977E" w14:textId="6957D908" w:rsidR="00EB0960" w:rsidRPr="00C90F1E" w:rsidRDefault="00DF208C" w:rsidP="00F30CAD">
            <w:pPr>
              <w:rPr>
                <w:lang w:eastAsia="zh-TW"/>
              </w:rPr>
            </w:pPr>
            <w:r w:rsidRPr="00DF208C">
              <w:rPr>
                <w:lang w:eastAsia="zh-TW"/>
              </w:rPr>
              <w:t>Analysing the robot matrix and planning how fields map to inventory parts.</w:t>
            </w:r>
          </w:p>
        </w:tc>
        <w:tc>
          <w:tcPr>
            <w:tcW w:w="3113" w:type="dxa"/>
          </w:tcPr>
          <w:p w14:paraId="78387F3B" w14:textId="39EFCA5E" w:rsidR="00EB0960" w:rsidRPr="00C90F1E" w:rsidRDefault="00DF208C" w:rsidP="00F30CAD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40 </w:t>
            </w:r>
            <w:r w:rsidR="001A7D7C" w:rsidRPr="00C90F1E">
              <w:rPr>
                <w:rFonts w:hint="eastAsia"/>
                <w:lang w:eastAsia="zh-TW"/>
              </w:rPr>
              <w:t>hours</w:t>
            </w:r>
          </w:p>
        </w:tc>
      </w:tr>
      <w:tr w:rsidR="00EB0960" w:rsidRPr="00C90F1E" w14:paraId="32DEF21B" w14:textId="77777777" w:rsidTr="00167627">
        <w:tc>
          <w:tcPr>
            <w:tcW w:w="2263" w:type="dxa"/>
          </w:tcPr>
          <w:p w14:paraId="269E08E3" w14:textId="5E252675" w:rsidR="00EB0960" w:rsidRPr="00C90F1E" w:rsidRDefault="00DF208C" w:rsidP="00F30CAD">
            <w:pPr>
              <w:rPr>
                <w:lang w:eastAsia="zh-TW"/>
              </w:rPr>
            </w:pPr>
            <w:r>
              <w:rPr>
                <w:szCs w:val="24"/>
                <w:lang w:eastAsia="zh-TW"/>
              </w:rPr>
              <w:t>Backend</w:t>
            </w:r>
            <w:r w:rsidR="00EB0960" w:rsidRPr="00C90F1E">
              <w:rPr>
                <w:szCs w:val="24"/>
                <w:lang w:eastAsia="zh-TW"/>
              </w:rPr>
              <w:t xml:space="preserve"> </w:t>
            </w:r>
            <w:r w:rsidR="00D33227" w:rsidRPr="00C90F1E">
              <w:rPr>
                <w:rFonts w:hint="eastAsia"/>
                <w:szCs w:val="24"/>
                <w:lang w:eastAsia="zh-TW"/>
              </w:rPr>
              <w:t>D</w:t>
            </w:r>
            <w:r w:rsidR="00EB0960" w:rsidRPr="00C90F1E">
              <w:rPr>
                <w:szCs w:val="24"/>
                <w:lang w:eastAsia="zh-TW"/>
              </w:rPr>
              <w:t>evelopment</w:t>
            </w:r>
          </w:p>
        </w:tc>
        <w:tc>
          <w:tcPr>
            <w:tcW w:w="3969" w:type="dxa"/>
          </w:tcPr>
          <w:p w14:paraId="17C7B320" w14:textId="30088D62" w:rsidR="00EB0960" w:rsidRPr="00C90F1E" w:rsidRDefault="00DF208C" w:rsidP="00F30CAD">
            <w:pPr>
              <w:rPr>
                <w:lang w:eastAsia="zh-TW"/>
              </w:rPr>
            </w:pPr>
            <w:r w:rsidRPr="00DF208C">
              <w:rPr>
                <w:lang w:eastAsia="zh-TW"/>
              </w:rPr>
              <w:t>Implement data loading, mapping logic, auto/manual selection logic, and sorting by storage location.</w:t>
            </w:r>
          </w:p>
        </w:tc>
        <w:tc>
          <w:tcPr>
            <w:tcW w:w="3113" w:type="dxa"/>
          </w:tcPr>
          <w:p w14:paraId="632F911D" w14:textId="36D41744" w:rsidR="00EB0960" w:rsidRPr="00C90F1E" w:rsidRDefault="00DF208C" w:rsidP="00F30CAD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48 </w:t>
            </w:r>
            <w:r w:rsidR="001A7D7C" w:rsidRPr="00C90F1E">
              <w:rPr>
                <w:rFonts w:hint="eastAsia"/>
                <w:lang w:eastAsia="zh-TW"/>
              </w:rPr>
              <w:t>hours</w:t>
            </w:r>
          </w:p>
        </w:tc>
      </w:tr>
      <w:tr w:rsidR="00EB0960" w:rsidRPr="00C90F1E" w14:paraId="28E66DEB" w14:textId="77777777" w:rsidTr="00270140">
        <w:trPr>
          <w:trHeight w:val="368"/>
        </w:trPr>
        <w:tc>
          <w:tcPr>
            <w:tcW w:w="2263" w:type="dxa"/>
          </w:tcPr>
          <w:p w14:paraId="6E48DF22" w14:textId="6C1ED38D" w:rsidR="00270140" w:rsidRPr="00270140" w:rsidRDefault="00DF208C" w:rsidP="00F30CAD">
            <w:pPr>
              <w:rPr>
                <w:szCs w:val="24"/>
                <w:lang w:eastAsia="zh-TW"/>
              </w:rPr>
            </w:pPr>
            <w:r>
              <w:rPr>
                <w:szCs w:val="24"/>
                <w:lang w:eastAsia="zh-TW"/>
              </w:rPr>
              <w:t>G</w:t>
            </w:r>
            <w:r w:rsidR="00EB0960" w:rsidRPr="00C90F1E">
              <w:rPr>
                <w:szCs w:val="24"/>
                <w:lang w:eastAsia="zh-TW"/>
              </w:rPr>
              <w:t xml:space="preserve">UI </w:t>
            </w:r>
            <w:r>
              <w:rPr>
                <w:szCs w:val="24"/>
                <w:lang w:eastAsia="zh-TW"/>
              </w:rPr>
              <w:t>Development</w:t>
            </w:r>
          </w:p>
        </w:tc>
        <w:tc>
          <w:tcPr>
            <w:tcW w:w="3969" w:type="dxa"/>
          </w:tcPr>
          <w:p w14:paraId="7CA519AD" w14:textId="61DBE630" w:rsidR="00EB0960" w:rsidRPr="00C90F1E" w:rsidRDefault="00DF208C" w:rsidP="00F30CAD">
            <w:pPr>
              <w:rPr>
                <w:lang w:eastAsia="zh-TW"/>
              </w:rPr>
            </w:pPr>
            <w:r w:rsidRPr="00DF208C">
              <w:rPr>
                <w:lang w:eastAsia="zh-TW"/>
              </w:rPr>
              <w:t>Build Qt GUI for automatic/manual part selection and list display.</w:t>
            </w:r>
          </w:p>
        </w:tc>
        <w:tc>
          <w:tcPr>
            <w:tcW w:w="3113" w:type="dxa"/>
          </w:tcPr>
          <w:p w14:paraId="64D70BA4" w14:textId="5302616D" w:rsidR="00EB0960" w:rsidRPr="00C90F1E" w:rsidRDefault="00DF208C" w:rsidP="00F30CAD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40 </w:t>
            </w:r>
            <w:r w:rsidR="001A7D7C" w:rsidRPr="00C90F1E">
              <w:rPr>
                <w:rFonts w:hint="eastAsia"/>
                <w:lang w:eastAsia="zh-TW"/>
              </w:rPr>
              <w:t>hours</w:t>
            </w:r>
          </w:p>
        </w:tc>
      </w:tr>
      <w:tr w:rsidR="00270140" w:rsidRPr="00C90F1E" w14:paraId="1D67B0F7" w14:textId="77777777" w:rsidTr="00270140">
        <w:trPr>
          <w:trHeight w:val="368"/>
        </w:trPr>
        <w:tc>
          <w:tcPr>
            <w:tcW w:w="2263" w:type="dxa"/>
          </w:tcPr>
          <w:p w14:paraId="229287C4" w14:textId="5E4D67DA" w:rsidR="00270140" w:rsidRPr="00C90F1E" w:rsidRDefault="00DF208C" w:rsidP="00F30CAD">
            <w:pPr>
              <w:rPr>
                <w:szCs w:val="24"/>
                <w:lang w:eastAsia="zh-TW"/>
              </w:rPr>
            </w:pPr>
            <w:r w:rsidRPr="00DF208C">
              <w:rPr>
                <w:szCs w:val="24"/>
                <w:lang w:eastAsia="zh-TW"/>
              </w:rPr>
              <w:t xml:space="preserve">UI Optimization </w:t>
            </w:r>
            <w:r>
              <w:rPr>
                <w:szCs w:val="24"/>
                <w:lang w:eastAsia="zh-TW"/>
              </w:rPr>
              <w:t>and</w:t>
            </w:r>
            <w:r w:rsidRPr="00DF208C">
              <w:rPr>
                <w:szCs w:val="24"/>
                <w:lang w:eastAsia="zh-TW"/>
              </w:rPr>
              <w:t xml:space="preserve"> Testing</w:t>
            </w:r>
          </w:p>
        </w:tc>
        <w:tc>
          <w:tcPr>
            <w:tcW w:w="3969" w:type="dxa"/>
          </w:tcPr>
          <w:p w14:paraId="6A6F3F9E" w14:textId="0B2DCCFC" w:rsidR="00270140" w:rsidRPr="00C90F1E" w:rsidRDefault="00DF208C" w:rsidP="00F30CAD">
            <w:pPr>
              <w:rPr>
                <w:lang w:eastAsia="zh-TW"/>
              </w:rPr>
            </w:pPr>
            <w:r w:rsidRPr="00DF208C">
              <w:rPr>
                <w:lang w:eastAsia="zh-TW"/>
              </w:rPr>
              <w:t>Test all flows, fix bugs, refine layout, make it user-friendly.</w:t>
            </w:r>
          </w:p>
        </w:tc>
        <w:tc>
          <w:tcPr>
            <w:tcW w:w="3113" w:type="dxa"/>
          </w:tcPr>
          <w:p w14:paraId="48E8934C" w14:textId="34A062BE" w:rsidR="00270140" w:rsidRPr="00C90F1E" w:rsidRDefault="00DF208C" w:rsidP="00F30CAD">
            <w:pPr>
              <w:rPr>
                <w:lang w:eastAsia="zh-TW"/>
              </w:rPr>
            </w:pPr>
            <w:r>
              <w:rPr>
                <w:lang w:eastAsia="zh-TW"/>
              </w:rPr>
              <w:t>40 hours</w:t>
            </w:r>
          </w:p>
        </w:tc>
      </w:tr>
    </w:tbl>
    <w:p w14:paraId="3EEA1A6B" w14:textId="77777777" w:rsidR="00862F8B" w:rsidRPr="00C90F1E" w:rsidRDefault="00862F8B" w:rsidP="0043766B">
      <w:pPr>
        <w:jc w:val="both"/>
        <w:rPr>
          <w:szCs w:val="24"/>
          <w:lang w:eastAsia="zh-TW"/>
        </w:rPr>
      </w:pPr>
    </w:p>
    <w:p w14:paraId="268798B8" w14:textId="77777777" w:rsidR="00111CDF" w:rsidRPr="00C90F1E" w:rsidRDefault="00111CDF" w:rsidP="0043766B">
      <w:pPr>
        <w:jc w:val="both"/>
        <w:rPr>
          <w:szCs w:val="24"/>
          <w:lang w:eastAsia="zh-TW"/>
        </w:rPr>
      </w:pPr>
    </w:p>
    <w:p w14:paraId="155949A1" w14:textId="77777777" w:rsidR="00505684" w:rsidRDefault="00505684" w:rsidP="0043766B">
      <w:pPr>
        <w:rPr>
          <w:b/>
          <w:bCs/>
          <w:lang w:eastAsia="zh-TW"/>
        </w:rPr>
      </w:pPr>
    </w:p>
    <w:p w14:paraId="00D8E55B" w14:textId="77777777" w:rsidR="004C5F1A" w:rsidRDefault="004C5F1A" w:rsidP="0043766B">
      <w:pPr>
        <w:rPr>
          <w:b/>
          <w:bCs/>
          <w:lang w:eastAsia="zh-TW"/>
        </w:rPr>
      </w:pPr>
    </w:p>
    <w:p w14:paraId="04D5ED4C" w14:textId="77777777" w:rsidR="004C5F1A" w:rsidRDefault="004C5F1A" w:rsidP="0043766B">
      <w:pPr>
        <w:rPr>
          <w:b/>
          <w:bCs/>
          <w:lang w:eastAsia="zh-TW"/>
        </w:rPr>
      </w:pPr>
    </w:p>
    <w:p w14:paraId="158239B9" w14:textId="77777777" w:rsidR="004C5F1A" w:rsidRDefault="004C5F1A" w:rsidP="0043766B">
      <w:pPr>
        <w:rPr>
          <w:b/>
          <w:bCs/>
          <w:lang w:eastAsia="zh-TW"/>
        </w:rPr>
      </w:pPr>
    </w:p>
    <w:p w14:paraId="0869EA38" w14:textId="77777777" w:rsidR="004C5F1A" w:rsidRDefault="004C5F1A" w:rsidP="0043766B">
      <w:pPr>
        <w:rPr>
          <w:b/>
          <w:bCs/>
          <w:lang w:eastAsia="zh-TW"/>
        </w:rPr>
      </w:pPr>
    </w:p>
    <w:p w14:paraId="753609F3" w14:textId="77777777" w:rsidR="004C5F1A" w:rsidRDefault="004C5F1A" w:rsidP="0043766B">
      <w:pPr>
        <w:rPr>
          <w:b/>
          <w:bCs/>
          <w:lang w:eastAsia="zh-TW"/>
        </w:rPr>
      </w:pPr>
    </w:p>
    <w:p w14:paraId="75902B77" w14:textId="77777777" w:rsidR="004C5F1A" w:rsidRDefault="004C5F1A" w:rsidP="0043766B">
      <w:pPr>
        <w:rPr>
          <w:b/>
          <w:bCs/>
          <w:lang w:eastAsia="zh-TW"/>
        </w:rPr>
      </w:pPr>
    </w:p>
    <w:p w14:paraId="58A0DD85" w14:textId="77777777" w:rsidR="004C5F1A" w:rsidRDefault="004C5F1A" w:rsidP="0043766B">
      <w:pPr>
        <w:rPr>
          <w:b/>
          <w:bCs/>
          <w:lang w:eastAsia="zh-TW"/>
        </w:rPr>
      </w:pPr>
    </w:p>
    <w:p w14:paraId="126982F4" w14:textId="77777777" w:rsidR="004C5F1A" w:rsidRDefault="004C5F1A" w:rsidP="0043766B">
      <w:pPr>
        <w:rPr>
          <w:b/>
          <w:bCs/>
          <w:lang w:eastAsia="zh-TW"/>
        </w:rPr>
      </w:pPr>
    </w:p>
    <w:p w14:paraId="24EB6A8C" w14:textId="77777777" w:rsidR="004C5F1A" w:rsidRDefault="004C5F1A" w:rsidP="0043766B">
      <w:pPr>
        <w:rPr>
          <w:b/>
          <w:bCs/>
          <w:lang w:eastAsia="zh-TW"/>
        </w:rPr>
      </w:pPr>
    </w:p>
    <w:p w14:paraId="564224EA" w14:textId="77777777" w:rsidR="004C5F1A" w:rsidRPr="00C90F1E" w:rsidRDefault="004C5F1A" w:rsidP="0043766B">
      <w:pPr>
        <w:rPr>
          <w:b/>
          <w:bCs/>
          <w:lang w:eastAsia="zh-TW"/>
        </w:rPr>
      </w:pPr>
    </w:p>
    <w:p w14:paraId="237130CC" w14:textId="27E2DDFF" w:rsidR="00E608AA" w:rsidRPr="00C90F1E" w:rsidRDefault="00E608AA" w:rsidP="00E608AA">
      <w:pPr>
        <w:pStyle w:val="Asysberschrift1"/>
        <w:rPr>
          <w:lang w:val="en-GB" w:eastAsia="zh-TW"/>
        </w:rPr>
      </w:pPr>
      <w:r w:rsidRPr="00C90F1E">
        <w:rPr>
          <w:lang w:val="en-GB" w:eastAsia="zh-TW"/>
        </w:rPr>
        <w:t>Timeline and Milestones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405"/>
        <w:gridCol w:w="1701"/>
        <w:gridCol w:w="5245"/>
      </w:tblGrid>
      <w:tr w:rsidR="00FB4786" w:rsidRPr="00C90F1E" w14:paraId="1A75E335" w14:textId="36CA765B" w:rsidTr="00EB0960">
        <w:tc>
          <w:tcPr>
            <w:tcW w:w="2405" w:type="dxa"/>
          </w:tcPr>
          <w:p w14:paraId="08AEF10A" w14:textId="533AD58E" w:rsidR="00FB4786" w:rsidRPr="00C90F1E" w:rsidRDefault="00FB4786" w:rsidP="002C3019">
            <w:pPr>
              <w:rPr>
                <w:lang w:eastAsia="zh-TW"/>
              </w:rPr>
            </w:pPr>
            <w:r w:rsidRPr="00C90F1E">
              <w:rPr>
                <w:lang w:eastAsia="zh-TW"/>
              </w:rPr>
              <w:t>Phase</w:t>
            </w:r>
          </w:p>
        </w:tc>
        <w:tc>
          <w:tcPr>
            <w:tcW w:w="1701" w:type="dxa"/>
          </w:tcPr>
          <w:p w14:paraId="52560C61" w14:textId="6BB7380F" w:rsidR="00FB4786" w:rsidRPr="00C90F1E" w:rsidRDefault="00FB4786" w:rsidP="00C40828">
            <w:pPr>
              <w:spacing w:after="160" w:line="259" w:lineRule="auto"/>
              <w:rPr>
                <w:lang w:eastAsia="zh-TW"/>
              </w:rPr>
            </w:pPr>
            <w:r w:rsidRPr="00C90F1E">
              <w:rPr>
                <w:lang w:eastAsia="zh-TW"/>
              </w:rPr>
              <w:t>Duration</w:t>
            </w:r>
          </w:p>
        </w:tc>
        <w:tc>
          <w:tcPr>
            <w:tcW w:w="5245" w:type="dxa"/>
          </w:tcPr>
          <w:p w14:paraId="102B646B" w14:textId="595FD6FE" w:rsidR="00FB4786" w:rsidRPr="00C90F1E" w:rsidRDefault="00FB4786" w:rsidP="00C40828">
            <w:pPr>
              <w:spacing w:after="160" w:line="259" w:lineRule="auto"/>
              <w:rPr>
                <w:lang w:eastAsia="zh-TW"/>
              </w:rPr>
            </w:pPr>
            <w:r w:rsidRPr="00C90F1E">
              <w:rPr>
                <w:lang w:eastAsia="zh-TW"/>
              </w:rPr>
              <w:t>Milestone</w:t>
            </w:r>
          </w:p>
        </w:tc>
      </w:tr>
      <w:tr w:rsidR="00FB4786" w:rsidRPr="00C90F1E" w14:paraId="3021EE7A" w14:textId="6BB821CE" w:rsidTr="00EB0960">
        <w:tc>
          <w:tcPr>
            <w:tcW w:w="2405" w:type="dxa"/>
          </w:tcPr>
          <w:p w14:paraId="6A82AB6E" w14:textId="530CD0D8" w:rsidR="00FB4786" w:rsidRPr="00C90F1E" w:rsidRDefault="00DF208C" w:rsidP="00DF208C">
            <w:pPr>
              <w:rPr>
                <w:lang w:eastAsia="zh-TW"/>
              </w:rPr>
            </w:pPr>
            <w:r>
              <w:rPr>
                <w:lang w:eastAsia="zh-TW"/>
              </w:rPr>
              <w:t>1. Requirement Clarification</w:t>
            </w:r>
          </w:p>
        </w:tc>
        <w:tc>
          <w:tcPr>
            <w:tcW w:w="1701" w:type="dxa"/>
          </w:tcPr>
          <w:p w14:paraId="31F79E29" w14:textId="346E540C" w:rsidR="00FB4786" w:rsidRPr="00C90F1E" w:rsidRDefault="00FB4786" w:rsidP="00C40828">
            <w:pPr>
              <w:spacing w:after="160" w:line="259" w:lineRule="auto"/>
              <w:rPr>
                <w:lang w:eastAsia="zh-TW"/>
              </w:rPr>
            </w:pPr>
            <w:r w:rsidRPr="00C90F1E">
              <w:rPr>
                <w:lang w:eastAsia="zh-TW"/>
              </w:rPr>
              <w:t xml:space="preserve">Week </w:t>
            </w:r>
            <w:r w:rsidR="00353847">
              <w:rPr>
                <w:lang w:eastAsia="zh-TW"/>
              </w:rPr>
              <w:t>1</w:t>
            </w:r>
          </w:p>
        </w:tc>
        <w:tc>
          <w:tcPr>
            <w:tcW w:w="5245" w:type="dxa"/>
          </w:tcPr>
          <w:p w14:paraId="11F5B9E0" w14:textId="3AAA3A75" w:rsidR="00FB4786" w:rsidRPr="00C90F1E" w:rsidRDefault="000A0616" w:rsidP="00C40828">
            <w:pPr>
              <w:spacing w:after="160" w:line="259" w:lineRule="auto"/>
              <w:rPr>
                <w:lang w:eastAsia="zh-TW"/>
              </w:rPr>
            </w:pPr>
            <w:r w:rsidRPr="00C90F1E">
              <w:rPr>
                <w:lang w:eastAsia="zh-TW"/>
              </w:rPr>
              <w:t xml:space="preserve">XX </w:t>
            </w:r>
            <w:r w:rsidR="00FB4786" w:rsidRPr="00C90F1E">
              <w:rPr>
                <w:lang w:eastAsia="zh-TW"/>
              </w:rPr>
              <w:t>completed</w:t>
            </w:r>
          </w:p>
        </w:tc>
      </w:tr>
      <w:tr w:rsidR="00EB0960" w:rsidRPr="00C90F1E" w14:paraId="72C1676F" w14:textId="77777777" w:rsidTr="00EB0960">
        <w:tc>
          <w:tcPr>
            <w:tcW w:w="2405" w:type="dxa"/>
          </w:tcPr>
          <w:p w14:paraId="063B0AF5" w14:textId="621C4063" w:rsidR="00EB0960" w:rsidRPr="00DF208C" w:rsidRDefault="00DF208C" w:rsidP="00DF208C">
            <w:pPr>
              <w:rPr>
                <w:szCs w:val="24"/>
                <w:lang w:eastAsia="zh-TW"/>
              </w:rPr>
            </w:pPr>
            <w:r>
              <w:rPr>
                <w:lang w:eastAsia="zh-TW"/>
              </w:rPr>
              <w:t xml:space="preserve">2. </w:t>
            </w:r>
            <w:r w:rsidRPr="00270140">
              <w:rPr>
                <w:lang w:eastAsia="zh-TW"/>
              </w:rPr>
              <w:t>Matrix</w:t>
            </w:r>
            <w:r>
              <w:rPr>
                <w:lang w:eastAsia="zh-TW"/>
              </w:rPr>
              <w:t>-</w:t>
            </w:r>
            <w:r w:rsidRPr="00270140">
              <w:rPr>
                <w:lang w:eastAsia="zh-TW"/>
              </w:rPr>
              <w:t>Inventory Mapping Design</w:t>
            </w:r>
          </w:p>
        </w:tc>
        <w:tc>
          <w:tcPr>
            <w:tcW w:w="1701" w:type="dxa"/>
          </w:tcPr>
          <w:p w14:paraId="22201420" w14:textId="079B1B97" w:rsidR="00EB0960" w:rsidRPr="00C90F1E" w:rsidRDefault="001A7D7C" w:rsidP="00C40828">
            <w:pPr>
              <w:spacing w:after="160" w:line="259" w:lineRule="auto"/>
              <w:rPr>
                <w:lang w:eastAsia="zh-TW"/>
              </w:rPr>
            </w:pPr>
            <w:r w:rsidRPr="00C90F1E">
              <w:rPr>
                <w:lang w:eastAsia="zh-TW"/>
              </w:rPr>
              <w:t xml:space="preserve">Week </w:t>
            </w:r>
            <w:r w:rsidR="00353847">
              <w:rPr>
                <w:lang w:eastAsia="zh-TW"/>
              </w:rPr>
              <w:t>2</w:t>
            </w:r>
          </w:p>
        </w:tc>
        <w:tc>
          <w:tcPr>
            <w:tcW w:w="5245" w:type="dxa"/>
          </w:tcPr>
          <w:p w14:paraId="43B0DAA9" w14:textId="2F915ED7" w:rsidR="00EB0960" w:rsidRPr="00C90F1E" w:rsidRDefault="00EB0960" w:rsidP="00C40828">
            <w:pPr>
              <w:spacing w:after="160" w:line="259" w:lineRule="auto"/>
              <w:rPr>
                <w:lang w:eastAsia="zh-TW"/>
              </w:rPr>
            </w:pPr>
          </w:p>
        </w:tc>
      </w:tr>
      <w:tr w:rsidR="00EB0960" w:rsidRPr="00C90F1E" w14:paraId="0AF0E001" w14:textId="77777777" w:rsidTr="00EB0960">
        <w:tc>
          <w:tcPr>
            <w:tcW w:w="2405" w:type="dxa"/>
          </w:tcPr>
          <w:p w14:paraId="2816E4BD" w14:textId="3060ECDC" w:rsidR="00EB0960" w:rsidRPr="00C90F1E" w:rsidRDefault="00DF208C" w:rsidP="002C3019">
            <w:pPr>
              <w:rPr>
                <w:szCs w:val="24"/>
                <w:lang w:eastAsia="zh-TW"/>
              </w:rPr>
            </w:pPr>
            <w:r>
              <w:rPr>
                <w:szCs w:val="24"/>
                <w:lang w:eastAsia="zh-TW"/>
              </w:rPr>
              <w:t>3. Backend</w:t>
            </w:r>
            <w:r w:rsidRPr="00C90F1E">
              <w:rPr>
                <w:szCs w:val="24"/>
                <w:lang w:eastAsia="zh-TW"/>
              </w:rPr>
              <w:t xml:space="preserve"> </w:t>
            </w:r>
            <w:r w:rsidRPr="00C90F1E">
              <w:rPr>
                <w:rFonts w:hint="eastAsia"/>
                <w:szCs w:val="24"/>
                <w:lang w:eastAsia="zh-TW"/>
              </w:rPr>
              <w:t>D</w:t>
            </w:r>
            <w:r w:rsidRPr="00C90F1E">
              <w:rPr>
                <w:szCs w:val="24"/>
                <w:lang w:eastAsia="zh-TW"/>
              </w:rPr>
              <w:t>evelopment</w:t>
            </w:r>
          </w:p>
        </w:tc>
        <w:tc>
          <w:tcPr>
            <w:tcW w:w="1701" w:type="dxa"/>
          </w:tcPr>
          <w:p w14:paraId="1151E767" w14:textId="5F583A61" w:rsidR="00EB0960" w:rsidRPr="00C90F1E" w:rsidRDefault="007936EF" w:rsidP="00C40828">
            <w:pPr>
              <w:spacing w:after="160" w:line="259" w:lineRule="auto"/>
              <w:rPr>
                <w:lang w:eastAsia="zh-TW"/>
              </w:rPr>
            </w:pPr>
            <w:r w:rsidRPr="00C90F1E">
              <w:rPr>
                <w:lang w:eastAsia="zh-TW"/>
              </w:rPr>
              <w:t>Week</w:t>
            </w:r>
            <w:r w:rsidR="00353847">
              <w:rPr>
                <w:lang w:eastAsia="zh-TW"/>
              </w:rPr>
              <w:t xml:space="preserve"> 3</w:t>
            </w:r>
          </w:p>
        </w:tc>
        <w:tc>
          <w:tcPr>
            <w:tcW w:w="5245" w:type="dxa"/>
          </w:tcPr>
          <w:p w14:paraId="0E270B80" w14:textId="562FFBFA" w:rsidR="00EB0960" w:rsidRPr="00C90F1E" w:rsidRDefault="00EB0960" w:rsidP="00C40828">
            <w:pPr>
              <w:spacing w:after="160" w:line="259" w:lineRule="auto"/>
              <w:rPr>
                <w:lang w:eastAsia="zh-TW"/>
              </w:rPr>
            </w:pPr>
          </w:p>
        </w:tc>
      </w:tr>
      <w:tr w:rsidR="00E56BC9" w:rsidRPr="00C90F1E" w14:paraId="6DF8895C" w14:textId="77777777" w:rsidTr="00EB0960">
        <w:tc>
          <w:tcPr>
            <w:tcW w:w="2405" w:type="dxa"/>
          </w:tcPr>
          <w:p w14:paraId="0505F799" w14:textId="35DDCFB1" w:rsidR="00E56BC9" w:rsidRPr="00C90F1E" w:rsidRDefault="00DF208C" w:rsidP="002C3019">
            <w:pPr>
              <w:rPr>
                <w:szCs w:val="24"/>
                <w:lang w:eastAsia="zh-TW"/>
              </w:rPr>
            </w:pPr>
            <w:r>
              <w:rPr>
                <w:szCs w:val="24"/>
                <w:lang w:eastAsia="zh-TW"/>
              </w:rPr>
              <w:t>4. G</w:t>
            </w:r>
            <w:r w:rsidRPr="00C90F1E">
              <w:rPr>
                <w:szCs w:val="24"/>
                <w:lang w:eastAsia="zh-TW"/>
              </w:rPr>
              <w:t xml:space="preserve">UI </w:t>
            </w:r>
            <w:r>
              <w:rPr>
                <w:szCs w:val="24"/>
                <w:lang w:eastAsia="zh-TW"/>
              </w:rPr>
              <w:t>Development</w:t>
            </w:r>
          </w:p>
        </w:tc>
        <w:tc>
          <w:tcPr>
            <w:tcW w:w="1701" w:type="dxa"/>
          </w:tcPr>
          <w:p w14:paraId="50F86739" w14:textId="56C48376" w:rsidR="00E56BC9" w:rsidRPr="00C90F1E" w:rsidRDefault="001A7D7C" w:rsidP="00C40828">
            <w:pPr>
              <w:spacing w:after="160" w:line="259" w:lineRule="auto"/>
              <w:rPr>
                <w:lang w:eastAsia="zh-TW"/>
              </w:rPr>
            </w:pPr>
            <w:r w:rsidRPr="00C90F1E">
              <w:rPr>
                <w:lang w:eastAsia="zh-TW"/>
              </w:rPr>
              <w:t xml:space="preserve">Week </w:t>
            </w:r>
            <w:r w:rsidR="00353847">
              <w:rPr>
                <w:lang w:eastAsia="zh-TW"/>
              </w:rPr>
              <w:t>4</w:t>
            </w:r>
          </w:p>
        </w:tc>
        <w:tc>
          <w:tcPr>
            <w:tcW w:w="5245" w:type="dxa"/>
          </w:tcPr>
          <w:p w14:paraId="649CC9D9" w14:textId="2A25EA6B" w:rsidR="00E56BC9" w:rsidRPr="00C90F1E" w:rsidRDefault="00E56BC9" w:rsidP="00C40828">
            <w:pPr>
              <w:spacing w:after="160" w:line="259" w:lineRule="auto"/>
              <w:rPr>
                <w:lang w:eastAsia="zh-TW"/>
              </w:rPr>
            </w:pPr>
          </w:p>
        </w:tc>
      </w:tr>
      <w:tr w:rsidR="00DF208C" w:rsidRPr="00C90F1E" w14:paraId="04E89F61" w14:textId="77777777" w:rsidTr="00EB0960">
        <w:tc>
          <w:tcPr>
            <w:tcW w:w="2405" w:type="dxa"/>
          </w:tcPr>
          <w:p w14:paraId="35991DCA" w14:textId="06DD0FB1" w:rsidR="00DF208C" w:rsidRPr="00C90F1E" w:rsidRDefault="00DF208C" w:rsidP="002C3019">
            <w:pPr>
              <w:rPr>
                <w:szCs w:val="24"/>
                <w:lang w:eastAsia="zh-TW"/>
              </w:rPr>
            </w:pPr>
            <w:r>
              <w:rPr>
                <w:szCs w:val="24"/>
                <w:lang w:eastAsia="zh-TW"/>
              </w:rPr>
              <w:t xml:space="preserve">5. </w:t>
            </w:r>
            <w:r w:rsidRPr="00DF208C">
              <w:rPr>
                <w:szCs w:val="24"/>
                <w:lang w:eastAsia="zh-TW"/>
              </w:rPr>
              <w:t xml:space="preserve">UI Optimization </w:t>
            </w:r>
            <w:r>
              <w:rPr>
                <w:szCs w:val="24"/>
                <w:lang w:eastAsia="zh-TW"/>
              </w:rPr>
              <w:t>and</w:t>
            </w:r>
            <w:r w:rsidRPr="00DF208C">
              <w:rPr>
                <w:szCs w:val="24"/>
                <w:lang w:eastAsia="zh-TW"/>
              </w:rPr>
              <w:t xml:space="preserve"> Testing</w:t>
            </w:r>
          </w:p>
        </w:tc>
        <w:tc>
          <w:tcPr>
            <w:tcW w:w="1701" w:type="dxa"/>
          </w:tcPr>
          <w:p w14:paraId="4E18A23A" w14:textId="733FA895" w:rsidR="00DF208C" w:rsidRPr="00C90F1E" w:rsidRDefault="00DF208C" w:rsidP="00C40828">
            <w:pPr>
              <w:spacing w:after="160" w:line="259" w:lineRule="auto"/>
              <w:rPr>
                <w:lang w:eastAsia="zh-TW"/>
              </w:rPr>
            </w:pPr>
            <w:r>
              <w:rPr>
                <w:lang w:eastAsia="zh-TW"/>
              </w:rPr>
              <w:t>Week</w:t>
            </w:r>
            <w:r w:rsidR="00353847">
              <w:rPr>
                <w:lang w:eastAsia="zh-TW"/>
              </w:rPr>
              <w:t xml:space="preserve"> 5</w:t>
            </w:r>
          </w:p>
        </w:tc>
        <w:tc>
          <w:tcPr>
            <w:tcW w:w="5245" w:type="dxa"/>
          </w:tcPr>
          <w:p w14:paraId="22146EBA" w14:textId="77777777" w:rsidR="00DF208C" w:rsidRPr="00C90F1E" w:rsidRDefault="00DF208C" w:rsidP="00C40828">
            <w:pPr>
              <w:spacing w:after="160" w:line="259" w:lineRule="auto"/>
              <w:rPr>
                <w:lang w:eastAsia="zh-TW"/>
              </w:rPr>
            </w:pPr>
          </w:p>
        </w:tc>
      </w:tr>
    </w:tbl>
    <w:p w14:paraId="79C71079" w14:textId="5772B8B8" w:rsidR="00C11AF5" w:rsidRPr="00BF2443" w:rsidRDefault="00C11AF5" w:rsidP="00C40828">
      <w:pPr>
        <w:spacing w:after="160" w:line="259" w:lineRule="auto"/>
        <w:rPr>
          <w:rFonts w:asciiTheme="minorHAnsi" w:eastAsia="標楷體" w:hAnsiTheme="minorHAnsi" w:cstheme="minorHAnsi"/>
          <w:szCs w:val="24"/>
          <w:lang w:eastAsia="zh-TW"/>
        </w:rPr>
      </w:pPr>
    </w:p>
    <w:p w14:paraId="0644B909" w14:textId="2ABAC42B" w:rsidR="003D17A1" w:rsidRPr="00BF2443" w:rsidRDefault="003D17A1" w:rsidP="00C40828">
      <w:pPr>
        <w:spacing w:after="160" w:line="259" w:lineRule="auto"/>
        <w:rPr>
          <w:rFonts w:asciiTheme="minorHAnsi" w:eastAsia="標楷體" w:hAnsiTheme="minorHAnsi" w:cstheme="minorHAnsi"/>
          <w:szCs w:val="24"/>
          <w:lang w:eastAsia="zh-TW"/>
        </w:rPr>
      </w:pPr>
    </w:p>
    <w:p w14:paraId="36117CFD" w14:textId="53477F64" w:rsidR="003D17A1" w:rsidRPr="00BF2443" w:rsidRDefault="003D17A1" w:rsidP="00C40828">
      <w:pPr>
        <w:spacing w:after="160" w:line="259" w:lineRule="auto"/>
        <w:rPr>
          <w:rFonts w:asciiTheme="minorHAnsi" w:eastAsia="標楷體" w:hAnsiTheme="minorHAnsi" w:cstheme="minorHAnsi"/>
          <w:szCs w:val="24"/>
          <w:lang w:eastAsia="zh-TW"/>
        </w:rPr>
      </w:pPr>
    </w:p>
    <w:p w14:paraId="35FBC1E6" w14:textId="77777777" w:rsidR="0029235A" w:rsidRPr="00BF2443" w:rsidRDefault="0029235A" w:rsidP="005C1D9F">
      <w:pPr>
        <w:ind w:right="141"/>
        <w:jc w:val="both"/>
        <w:rPr>
          <w:lang w:val="en-US" w:eastAsia="zh-TW"/>
        </w:rPr>
      </w:pPr>
    </w:p>
    <w:p w14:paraId="605C472F" w14:textId="507CD358" w:rsidR="00FB1A35" w:rsidRPr="005C1D9F" w:rsidRDefault="00FB1A35" w:rsidP="005C1D9F">
      <w:pPr>
        <w:ind w:right="141"/>
        <w:jc w:val="both"/>
        <w:rPr>
          <w:lang w:val="en-US" w:eastAsia="zh-TW"/>
        </w:rPr>
      </w:pPr>
    </w:p>
    <w:sectPr w:rsidR="00FB1A35" w:rsidRPr="005C1D9F" w:rsidSect="0009640C">
      <w:headerReference w:type="even" r:id="rId9"/>
      <w:headerReference w:type="default" r:id="rId10"/>
      <w:footerReference w:type="default" r:id="rId11"/>
      <w:headerReference w:type="first" r:id="rId12"/>
      <w:pgSz w:w="11907" w:h="16840" w:code="9"/>
      <w:pgMar w:top="1440" w:right="1134" w:bottom="426" w:left="1418" w:header="283" w:footer="283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11EDE" w14:textId="77777777" w:rsidR="00D02C68" w:rsidRPr="00C90F1E" w:rsidRDefault="00D02C68">
      <w:r w:rsidRPr="00C90F1E">
        <w:separator/>
      </w:r>
    </w:p>
  </w:endnote>
  <w:endnote w:type="continuationSeparator" w:id="0">
    <w:p w14:paraId="6992A61C" w14:textId="77777777" w:rsidR="00D02C68" w:rsidRPr="00C90F1E" w:rsidRDefault="00D02C68">
      <w:r w:rsidRPr="00C90F1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8255899"/>
      <w:docPartObj>
        <w:docPartGallery w:val="Page Numbers (Bottom of Page)"/>
        <w:docPartUnique/>
      </w:docPartObj>
    </w:sdtPr>
    <w:sdtContent>
      <w:p w14:paraId="5501E905" w14:textId="282FB40B" w:rsidR="00EB4678" w:rsidRPr="00C90F1E" w:rsidRDefault="00EB4678">
        <w:pPr>
          <w:pStyle w:val="Footer"/>
          <w:jc w:val="center"/>
        </w:pPr>
        <w:r w:rsidRPr="00C90F1E">
          <w:fldChar w:fldCharType="begin"/>
        </w:r>
        <w:r w:rsidRPr="00C90F1E">
          <w:instrText>PAGE   \* MERGEFORMAT</w:instrText>
        </w:r>
        <w:r w:rsidRPr="00C90F1E">
          <w:fldChar w:fldCharType="separate"/>
        </w:r>
        <w:r w:rsidRPr="00C90F1E">
          <w:rPr>
            <w:lang w:eastAsia="zh-TW"/>
          </w:rPr>
          <w:t>2</w:t>
        </w:r>
        <w:r w:rsidRPr="00C90F1E">
          <w:fldChar w:fldCharType="end"/>
        </w:r>
      </w:p>
    </w:sdtContent>
  </w:sdt>
  <w:p w14:paraId="629731D9" w14:textId="77777777" w:rsidR="00EB4678" w:rsidRPr="00C90F1E" w:rsidRDefault="00EB46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4B5B4" w14:textId="77777777" w:rsidR="00D02C68" w:rsidRPr="00C90F1E" w:rsidRDefault="00D02C68">
      <w:r w:rsidRPr="00C90F1E">
        <w:separator/>
      </w:r>
    </w:p>
  </w:footnote>
  <w:footnote w:type="continuationSeparator" w:id="0">
    <w:p w14:paraId="58CED4CA" w14:textId="77777777" w:rsidR="00D02C68" w:rsidRPr="00C90F1E" w:rsidRDefault="00D02C68">
      <w:r w:rsidRPr="00C90F1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98342" w14:textId="77777777" w:rsidR="00D35404" w:rsidRPr="00C90F1E" w:rsidRDefault="00000000">
    <w:pPr>
      <w:pStyle w:val="Header"/>
    </w:pPr>
    <w:r>
      <w:rPr>
        <w:lang w:eastAsia="zh-TW"/>
      </w:rPr>
      <w:pict w14:anchorId="4FC319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637096" o:spid="_x0000_s1026" type="#_x0000_t75" style="position:absolute;margin-left:0;margin-top:0;width:957.6pt;height:957.6pt;z-index:-251657216;mso-position-horizontal:center;mso-position-horizontal-relative:margin;mso-position-vertical:center;mso-position-vertical-relative:margin" o:allowincell="f">
          <v:imagedata r:id="rId1" o:title="ASYS-Logo_gülti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0" w:type="dxa"/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tblBorders>
      <w:tblLayout w:type="fixed"/>
      <w:tblLook w:val="01E0" w:firstRow="1" w:lastRow="1" w:firstColumn="1" w:lastColumn="1" w:noHBand="0" w:noVBand="0"/>
    </w:tblPr>
    <w:tblGrid>
      <w:gridCol w:w="1894"/>
      <w:gridCol w:w="6804"/>
      <w:gridCol w:w="1302"/>
    </w:tblGrid>
    <w:tr w:rsidR="00D35404" w:rsidRPr="00C90F1E" w14:paraId="08E70797" w14:textId="77777777" w:rsidTr="003C150B">
      <w:trPr>
        <w:trHeight w:val="1118"/>
        <w:jc w:val="center"/>
      </w:trPr>
      <w:tc>
        <w:tcPr>
          <w:tcW w:w="1894" w:type="dxa"/>
          <w:tcBorders>
            <w:top w:val="single" w:sz="8" w:space="0" w:color="auto"/>
            <w:left w:val="single" w:sz="8" w:space="0" w:color="auto"/>
            <w:bottom w:val="single" w:sz="4" w:space="0" w:color="auto"/>
            <w:right w:val="single" w:sz="8" w:space="0" w:color="auto"/>
          </w:tcBorders>
          <w:shd w:val="clear" w:color="auto" w:fill="D9D9D9"/>
          <w:vAlign w:val="center"/>
        </w:tcPr>
        <w:p w14:paraId="2345F32C" w14:textId="215F25CD" w:rsidR="00D35404" w:rsidRPr="00C90F1E" w:rsidRDefault="00D35404" w:rsidP="005B38F3">
          <w:pPr>
            <w:rPr>
              <w:sz w:val="16"/>
              <w:lang w:eastAsia="zh-TW"/>
            </w:rPr>
          </w:pPr>
          <w:r w:rsidRPr="00C90F1E">
            <w:rPr>
              <w:sz w:val="16"/>
              <w:lang w:eastAsia="en-US"/>
            </w:rPr>
            <w:t xml:space="preserve">Update: </w:t>
          </w:r>
          <w:r w:rsidRPr="00C90F1E">
            <w:rPr>
              <w:rFonts w:hint="eastAsia"/>
              <w:sz w:val="16"/>
              <w:lang w:eastAsia="zh-TW"/>
            </w:rPr>
            <w:t>20</w:t>
          </w:r>
          <w:r w:rsidR="00386866" w:rsidRPr="00C90F1E">
            <w:rPr>
              <w:sz w:val="16"/>
              <w:lang w:eastAsia="zh-TW"/>
            </w:rPr>
            <w:t>2</w:t>
          </w:r>
          <w:r w:rsidR="00895502" w:rsidRPr="00C90F1E">
            <w:rPr>
              <w:rFonts w:hint="eastAsia"/>
              <w:sz w:val="16"/>
              <w:lang w:eastAsia="zh-TW"/>
            </w:rPr>
            <w:t>5</w:t>
          </w:r>
          <w:r w:rsidRPr="00C90F1E">
            <w:rPr>
              <w:rFonts w:hint="eastAsia"/>
              <w:sz w:val="16"/>
              <w:lang w:eastAsia="zh-TW"/>
            </w:rPr>
            <w:t>.</w:t>
          </w:r>
          <w:r w:rsidR="00895502" w:rsidRPr="00C90F1E">
            <w:rPr>
              <w:rFonts w:hint="eastAsia"/>
              <w:sz w:val="16"/>
              <w:lang w:eastAsia="zh-TW"/>
            </w:rPr>
            <w:t>1</w:t>
          </w:r>
          <w:r w:rsidR="00A52F8E" w:rsidRPr="00C90F1E">
            <w:rPr>
              <w:sz w:val="16"/>
              <w:lang w:eastAsia="zh-TW"/>
            </w:rPr>
            <w:t>1</w:t>
          </w:r>
          <w:r w:rsidRPr="00C90F1E">
            <w:rPr>
              <w:rFonts w:hint="eastAsia"/>
              <w:sz w:val="16"/>
              <w:lang w:eastAsia="zh-TW"/>
            </w:rPr>
            <w:t>.</w:t>
          </w:r>
          <w:r w:rsidR="00895502" w:rsidRPr="00C90F1E">
            <w:rPr>
              <w:rFonts w:hint="eastAsia"/>
              <w:sz w:val="16"/>
              <w:lang w:eastAsia="zh-TW"/>
            </w:rPr>
            <w:t>1</w:t>
          </w:r>
          <w:r w:rsidR="00A52F8E" w:rsidRPr="00C90F1E">
            <w:rPr>
              <w:sz w:val="16"/>
              <w:lang w:eastAsia="zh-TW"/>
            </w:rPr>
            <w:t>4</w:t>
          </w:r>
        </w:p>
        <w:p w14:paraId="4D8EB261" w14:textId="77777777" w:rsidR="00D35404" w:rsidRPr="00C90F1E" w:rsidRDefault="00D35404" w:rsidP="005B38F3">
          <w:pPr>
            <w:rPr>
              <w:sz w:val="16"/>
              <w:lang w:eastAsia="en-US"/>
            </w:rPr>
          </w:pPr>
        </w:p>
        <w:p w14:paraId="765E1371" w14:textId="77777777" w:rsidR="00D35404" w:rsidRPr="00C90F1E" w:rsidRDefault="00D35404" w:rsidP="005B38F3">
          <w:pPr>
            <w:rPr>
              <w:sz w:val="16"/>
              <w:lang w:eastAsia="zh-TW"/>
            </w:rPr>
          </w:pPr>
          <w:r w:rsidRPr="00C90F1E">
            <w:rPr>
              <w:rFonts w:hint="eastAsia"/>
              <w:sz w:val="16"/>
            </w:rPr>
            <w:t>Version: 1.</w:t>
          </w:r>
          <w:r w:rsidRPr="00C90F1E">
            <w:rPr>
              <w:sz w:val="16"/>
            </w:rPr>
            <w:t>0</w:t>
          </w:r>
          <w:r w:rsidRPr="00C90F1E">
            <w:rPr>
              <w:rFonts w:hint="eastAsia"/>
              <w:sz w:val="16"/>
              <w:lang w:eastAsia="zh-TW"/>
            </w:rPr>
            <w:t>.0.0</w:t>
          </w:r>
        </w:p>
      </w:tc>
      <w:tc>
        <w:tcPr>
          <w:tcW w:w="6804" w:type="dxa"/>
          <w:tcBorders>
            <w:top w:val="single" w:sz="8" w:space="0" w:color="auto"/>
            <w:left w:val="single" w:sz="8" w:space="0" w:color="auto"/>
            <w:bottom w:val="single" w:sz="4" w:space="0" w:color="auto"/>
            <w:right w:val="single" w:sz="8" w:space="0" w:color="auto"/>
          </w:tcBorders>
          <w:shd w:val="clear" w:color="auto" w:fill="D9D9D9"/>
          <w:vAlign w:val="center"/>
        </w:tcPr>
        <w:p w14:paraId="035DBB14" w14:textId="77777777" w:rsidR="00895502" w:rsidRPr="00C90F1E" w:rsidRDefault="00895502" w:rsidP="00895502">
          <w:pPr>
            <w:pStyle w:val="Header"/>
            <w:jc w:val="center"/>
            <w:rPr>
              <w:rFonts w:cs="Arial"/>
              <w:sz w:val="32"/>
              <w:szCs w:val="32"/>
              <w:lang w:eastAsia="zh-TW"/>
            </w:rPr>
          </w:pPr>
          <w:r w:rsidRPr="00C90F1E">
            <w:rPr>
              <w:rFonts w:cs="Arial" w:hint="eastAsia"/>
              <w:sz w:val="32"/>
              <w:szCs w:val="32"/>
              <w:lang w:eastAsia="zh-TW"/>
            </w:rPr>
            <w:t>Project Proposal</w:t>
          </w:r>
        </w:p>
        <w:p w14:paraId="787198A5" w14:textId="1180402E" w:rsidR="00895502" w:rsidRPr="00C90F1E" w:rsidRDefault="00A52F8E" w:rsidP="00895502">
          <w:pPr>
            <w:pStyle w:val="Header"/>
            <w:jc w:val="center"/>
            <w:rPr>
              <w:bCs/>
              <w:color w:val="808080"/>
              <w:sz w:val="22"/>
              <w:lang w:eastAsia="zh-TW"/>
            </w:rPr>
          </w:pPr>
          <w:r w:rsidRPr="00C90F1E">
            <w:rPr>
              <w:bCs/>
              <w:color w:val="808080"/>
              <w:sz w:val="22"/>
              <w:lang w:eastAsia="zh-TW"/>
            </w:rPr>
            <w:t>Auto Purchasing of Repair Parts</w:t>
          </w:r>
        </w:p>
        <w:p w14:paraId="70109E18" w14:textId="77777777" w:rsidR="00D35404" w:rsidRPr="00C90F1E" w:rsidRDefault="00D35404" w:rsidP="002D41C1">
          <w:pPr>
            <w:pStyle w:val="Header"/>
            <w:jc w:val="center"/>
            <w:rPr>
              <w:lang w:eastAsia="zh-TW"/>
            </w:rPr>
          </w:pPr>
          <w:r w:rsidRPr="00C90F1E">
            <w:rPr>
              <w:bCs/>
              <w:color w:val="808080"/>
              <w:sz w:val="22"/>
            </w:rPr>
            <w:t xml:space="preserve">ASYS Automatic Systems </w:t>
          </w:r>
          <w:r w:rsidRPr="00C90F1E">
            <w:rPr>
              <w:rFonts w:hint="eastAsia"/>
              <w:bCs/>
              <w:color w:val="808080"/>
              <w:sz w:val="22"/>
              <w:lang w:eastAsia="zh-TW"/>
            </w:rPr>
            <w:t>Co. Ltd.</w:t>
          </w:r>
        </w:p>
      </w:tc>
      <w:tc>
        <w:tcPr>
          <w:tcW w:w="1302" w:type="dxa"/>
          <w:tcBorders>
            <w:top w:val="single" w:sz="8" w:space="0" w:color="auto"/>
            <w:left w:val="single" w:sz="8" w:space="0" w:color="auto"/>
            <w:bottom w:val="single" w:sz="4" w:space="0" w:color="auto"/>
            <w:right w:val="single" w:sz="8" w:space="0" w:color="auto"/>
          </w:tcBorders>
          <w:shd w:val="clear" w:color="auto" w:fill="D9D9D9"/>
          <w:vAlign w:val="center"/>
        </w:tcPr>
        <w:p w14:paraId="488DF46E" w14:textId="77777777" w:rsidR="00D35404" w:rsidRPr="00C90F1E" w:rsidRDefault="00D35404" w:rsidP="006E4321">
          <w:pPr>
            <w:pStyle w:val="Header"/>
            <w:jc w:val="center"/>
            <w:rPr>
              <w:sz w:val="16"/>
            </w:rPr>
          </w:pPr>
          <w:r w:rsidRPr="00C90F1E">
            <w:rPr>
              <w:noProof/>
              <w:lang w:eastAsia="zh-TW"/>
            </w:rPr>
            <w:drawing>
              <wp:inline distT="0" distB="0" distL="0" distR="0" wp14:anchorId="74A9D4EE" wp14:editId="325A9DA8">
                <wp:extent cx="685800" cy="685800"/>
                <wp:effectExtent l="0" t="0" r="0" b="0"/>
                <wp:docPr id="1607262769" name="Picture 2" descr="ASYS-Logo_20140512_371x3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82" descr="ASYS-Logo_20140512_371x37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21AE75A" w14:textId="2BCCD087" w:rsidR="00D35404" w:rsidRPr="00C90F1E" w:rsidRDefault="00000000" w:rsidP="002C4AF7">
    <w:pPr>
      <w:pStyle w:val="Header"/>
      <w:rPr>
        <w:sz w:val="16"/>
      </w:rPr>
    </w:pPr>
    <w:r>
      <w:rPr>
        <w:sz w:val="16"/>
        <w:lang w:eastAsia="zh-TW"/>
      </w:rPr>
      <w:pict w14:anchorId="0AC2F7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637097" o:spid="_x0000_s1028" type="#_x0000_t75" style="position:absolute;margin-left:0;margin-top:0;width:957.6pt;height:957.6pt;z-index:-251656192;mso-position-horizontal:center;mso-position-horizontal-relative:margin;mso-position-vertical:center;mso-position-vertical-relative:margin" o:allowincell="f">
          <v:imagedata r:id="rId2" o:title="ASYS-Logo_gülti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8E9EA" w14:textId="77777777" w:rsidR="00D35404" w:rsidRPr="00C90F1E" w:rsidRDefault="00000000">
    <w:pPr>
      <w:pStyle w:val="Header"/>
    </w:pPr>
    <w:r>
      <w:rPr>
        <w:lang w:eastAsia="zh-TW"/>
      </w:rPr>
      <w:pict w14:anchorId="595EFEC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637095" o:spid="_x0000_s1025" type="#_x0000_t75" style="position:absolute;margin-left:0;margin-top:0;width:957.6pt;height:957.6pt;z-index:-251658240;mso-position-horizontal:center;mso-position-horizontal-relative:margin;mso-position-vertical:center;mso-position-vertical-relative:margin" o:allowincell="f">
          <v:imagedata r:id="rId1" o:title="ASYS-Logo_gülti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90A68"/>
    <w:multiLevelType w:val="hybridMultilevel"/>
    <w:tmpl w:val="D9E8416A"/>
    <w:lvl w:ilvl="0" w:tplc="F398B67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F096C"/>
    <w:multiLevelType w:val="hybridMultilevel"/>
    <w:tmpl w:val="B950B434"/>
    <w:lvl w:ilvl="0" w:tplc="74902CEC">
      <w:start w:val="6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8B06F4"/>
    <w:multiLevelType w:val="hybridMultilevel"/>
    <w:tmpl w:val="2F6E0418"/>
    <w:lvl w:ilvl="0" w:tplc="382EBACC">
      <w:start w:val="1"/>
      <w:numFmt w:val="decimal"/>
      <w:lvlText w:val="(%1)"/>
      <w:lvlJc w:val="left"/>
      <w:pPr>
        <w:ind w:left="1080" w:hanging="360"/>
      </w:pPr>
      <w:rPr>
        <w:rFonts w:ascii="標楷體" w:eastAsia="標楷體" w:hAnsi="標楷體" w:cs="新細明體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3D1C0E"/>
    <w:multiLevelType w:val="hybridMultilevel"/>
    <w:tmpl w:val="C2941C6A"/>
    <w:lvl w:ilvl="0" w:tplc="3302522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ECF70FF"/>
    <w:multiLevelType w:val="multilevel"/>
    <w:tmpl w:val="D1E60B96"/>
    <w:styleLink w:val="berschriftengliederung"/>
    <w:lvl w:ilvl="0">
      <w:start w:val="1"/>
      <w:numFmt w:val="decimal"/>
      <w:lvlText w:val="%1"/>
      <w:lvlJc w:val="left"/>
      <w:pPr>
        <w:ind w:left="720" w:hanging="720"/>
      </w:pPr>
      <w:rPr>
        <w:rFonts w:ascii="Arial" w:hAnsi="Arial" w:hint="default"/>
        <w:b/>
        <w:sz w:val="24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4."/>
      <w:lvlJc w:val="left"/>
      <w:pPr>
        <w:ind w:left="720" w:hanging="363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720" w:hanging="363"/>
      </w:pPr>
      <w:rPr>
        <w:rFonts w:hint="default"/>
      </w:rPr>
    </w:lvl>
    <w:lvl w:ilvl="5">
      <w:start w:val="1"/>
      <w:numFmt w:val="decimal"/>
      <w:lvlText w:val="%6."/>
      <w:lvlJc w:val="right"/>
      <w:pPr>
        <w:ind w:left="7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363"/>
      </w:pPr>
      <w:rPr>
        <w:rFonts w:hint="default"/>
      </w:rPr>
    </w:lvl>
  </w:abstractNum>
  <w:abstractNum w:abstractNumId="5" w15:restartNumberingAfterBreak="0">
    <w:nsid w:val="2FB74DE4"/>
    <w:multiLevelType w:val="hybridMultilevel"/>
    <w:tmpl w:val="974E10C6"/>
    <w:lvl w:ilvl="0" w:tplc="A836C82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744FDC"/>
    <w:multiLevelType w:val="hybridMultilevel"/>
    <w:tmpl w:val="A3BE3414"/>
    <w:lvl w:ilvl="0" w:tplc="51FA60E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82EBACC">
      <w:start w:val="1"/>
      <w:numFmt w:val="decimal"/>
      <w:lvlText w:val="(%3)"/>
      <w:lvlJc w:val="left"/>
      <w:pPr>
        <w:ind w:left="1080" w:hanging="360"/>
      </w:pPr>
      <w:rPr>
        <w:rFonts w:ascii="標楷體" w:eastAsia="標楷體" w:hAnsi="標楷體" w:cs="新細明體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E20500"/>
    <w:multiLevelType w:val="hybridMultilevel"/>
    <w:tmpl w:val="248C68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F0190F"/>
    <w:multiLevelType w:val="hybridMultilevel"/>
    <w:tmpl w:val="2F6E0418"/>
    <w:lvl w:ilvl="0" w:tplc="382EBACC">
      <w:start w:val="1"/>
      <w:numFmt w:val="decimal"/>
      <w:lvlText w:val="(%1)"/>
      <w:lvlJc w:val="left"/>
      <w:pPr>
        <w:ind w:left="1080" w:hanging="360"/>
      </w:pPr>
      <w:rPr>
        <w:rFonts w:ascii="標楷體" w:eastAsia="標楷體" w:hAnsi="標楷體" w:cs="新細明體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C66774"/>
    <w:multiLevelType w:val="hybridMultilevel"/>
    <w:tmpl w:val="C2941C6A"/>
    <w:lvl w:ilvl="0" w:tplc="3302522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F9144B0"/>
    <w:multiLevelType w:val="hybridMultilevel"/>
    <w:tmpl w:val="C2941C6A"/>
    <w:lvl w:ilvl="0" w:tplc="3302522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B9539D5"/>
    <w:multiLevelType w:val="multilevel"/>
    <w:tmpl w:val="D38C3CEE"/>
    <w:lvl w:ilvl="0">
      <w:start w:val="1"/>
      <w:numFmt w:val="decimal"/>
      <w:pStyle w:val="Asysberschrift1"/>
      <w:lvlText w:val="%1"/>
      <w:lvlJc w:val="left"/>
      <w:pPr>
        <w:ind w:left="720" w:hanging="720"/>
      </w:pPr>
      <w:rPr>
        <w:rFonts w:ascii="Arial" w:hAnsi="Arial" w:hint="default"/>
        <w:b/>
        <w:sz w:val="24"/>
      </w:rPr>
    </w:lvl>
    <w:lvl w:ilvl="1">
      <w:start w:val="1"/>
      <w:numFmt w:val="decimal"/>
      <w:pStyle w:val="Asysberschrift2"/>
      <w:lvlText w:val="%1.%2"/>
      <w:lvlJc w:val="left"/>
      <w:pPr>
        <w:ind w:left="3697" w:hanging="720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pStyle w:val="Asysberschrift3"/>
      <w:lvlText w:val="%1.%2.%3"/>
      <w:lvlJc w:val="left"/>
      <w:pPr>
        <w:ind w:left="1854" w:hanging="720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4."/>
      <w:lvlJc w:val="left"/>
      <w:pPr>
        <w:ind w:left="720" w:hanging="363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720" w:hanging="363"/>
      </w:pPr>
      <w:rPr>
        <w:rFonts w:hint="default"/>
      </w:rPr>
    </w:lvl>
    <w:lvl w:ilvl="5">
      <w:start w:val="1"/>
      <w:numFmt w:val="decimal"/>
      <w:lvlText w:val="%6."/>
      <w:lvlJc w:val="right"/>
      <w:pPr>
        <w:ind w:left="7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363"/>
      </w:pPr>
      <w:rPr>
        <w:rFonts w:hint="default"/>
      </w:rPr>
    </w:lvl>
  </w:abstractNum>
  <w:abstractNum w:abstractNumId="12" w15:restartNumberingAfterBreak="0">
    <w:nsid w:val="5D02508E"/>
    <w:multiLevelType w:val="multilevel"/>
    <w:tmpl w:val="E85E22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5F15626B"/>
    <w:multiLevelType w:val="hybridMultilevel"/>
    <w:tmpl w:val="58A64E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0163160">
      <w:start w:val="1"/>
      <w:numFmt w:val="decimal"/>
      <w:lvlText w:val="(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2E06B3"/>
    <w:multiLevelType w:val="hybridMultilevel"/>
    <w:tmpl w:val="C2941C6A"/>
    <w:lvl w:ilvl="0" w:tplc="3302522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4DC0D05"/>
    <w:multiLevelType w:val="hybridMultilevel"/>
    <w:tmpl w:val="5EB22C3C"/>
    <w:lvl w:ilvl="0" w:tplc="4D30A44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910FC6"/>
    <w:multiLevelType w:val="hybridMultilevel"/>
    <w:tmpl w:val="824C3402"/>
    <w:lvl w:ilvl="0" w:tplc="182A78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A83C19"/>
    <w:multiLevelType w:val="multilevel"/>
    <w:tmpl w:val="4888157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eastAsia"/>
        <w:sz w:val="24"/>
        <w:szCs w:val="24"/>
        <w:lang w:val="en-US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eastAsia"/>
        <w:lang w:val="en-US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 w16cid:durableId="31078683">
    <w:abstractNumId w:val="4"/>
  </w:num>
  <w:num w:numId="2" w16cid:durableId="842818711">
    <w:abstractNumId w:val="11"/>
  </w:num>
  <w:num w:numId="3" w16cid:durableId="1659848176">
    <w:abstractNumId w:val="17"/>
  </w:num>
  <w:num w:numId="4" w16cid:durableId="389035062">
    <w:abstractNumId w:val="13"/>
  </w:num>
  <w:num w:numId="5" w16cid:durableId="2119449835">
    <w:abstractNumId w:val="9"/>
  </w:num>
  <w:num w:numId="6" w16cid:durableId="532499010">
    <w:abstractNumId w:val="6"/>
  </w:num>
  <w:num w:numId="7" w16cid:durableId="1258712545">
    <w:abstractNumId w:val="8"/>
  </w:num>
  <w:num w:numId="8" w16cid:durableId="1364289436">
    <w:abstractNumId w:val="14"/>
  </w:num>
  <w:num w:numId="9" w16cid:durableId="1024863335">
    <w:abstractNumId w:val="3"/>
  </w:num>
  <w:num w:numId="10" w16cid:durableId="1511532103">
    <w:abstractNumId w:val="2"/>
  </w:num>
  <w:num w:numId="11" w16cid:durableId="916287847">
    <w:abstractNumId w:val="10"/>
  </w:num>
  <w:num w:numId="12" w16cid:durableId="642388569">
    <w:abstractNumId w:val="15"/>
  </w:num>
  <w:num w:numId="13" w16cid:durableId="2138910769">
    <w:abstractNumId w:val="5"/>
  </w:num>
  <w:num w:numId="14" w16cid:durableId="1927767616">
    <w:abstractNumId w:val="0"/>
  </w:num>
  <w:num w:numId="15" w16cid:durableId="1137534093">
    <w:abstractNumId w:val="16"/>
  </w:num>
  <w:num w:numId="16" w16cid:durableId="2126191933">
    <w:abstractNumId w:val="12"/>
  </w:num>
  <w:num w:numId="17" w16cid:durableId="1191801196">
    <w:abstractNumId w:val="7"/>
  </w:num>
  <w:num w:numId="18" w16cid:durableId="1561818204">
    <w:abstractNumId w:val="1"/>
  </w:num>
  <w:num w:numId="19" w16cid:durableId="2125729930">
    <w:abstractNumId w:val="11"/>
  </w:num>
  <w:num w:numId="20" w16cid:durableId="487672035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9BD"/>
    <w:rsid w:val="000011C5"/>
    <w:rsid w:val="000030DE"/>
    <w:rsid w:val="00003A23"/>
    <w:rsid w:val="00006818"/>
    <w:rsid w:val="000068D8"/>
    <w:rsid w:val="00006BBC"/>
    <w:rsid w:val="0000724E"/>
    <w:rsid w:val="00010107"/>
    <w:rsid w:val="00010607"/>
    <w:rsid w:val="00012646"/>
    <w:rsid w:val="00012E62"/>
    <w:rsid w:val="00013528"/>
    <w:rsid w:val="00013DCA"/>
    <w:rsid w:val="00014BAC"/>
    <w:rsid w:val="00014BE8"/>
    <w:rsid w:val="00015617"/>
    <w:rsid w:val="000159C0"/>
    <w:rsid w:val="00015A41"/>
    <w:rsid w:val="0001636D"/>
    <w:rsid w:val="00016FB6"/>
    <w:rsid w:val="000170E7"/>
    <w:rsid w:val="000172EC"/>
    <w:rsid w:val="000214C0"/>
    <w:rsid w:val="000215FF"/>
    <w:rsid w:val="00021E96"/>
    <w:rsid w:val="00022274"/>
    <w:rsid w:val="00022F8A"/>
    <w:rsid w:val="000237A4"/>
    <w:rsid w:val="00023982"/>
    <w:rsid w:val="0003005C"/>
    <w:rsid w:val="00030385"/>
    <w:rsid w:val="00030800"/>
    <w:rsid w:val="00030874"/>
    <w:rsid w:val="00030D54"/>
    <w:rsid w:val="00030FB6"/>
    <w:rsid w:val="00032CD2"/>
    <w:rsid w:val="00033277"/>
    <w:rsid w:val="00033897"/>
    <w:rsid w:val="00035C43"/>
    <w:rsid w:val="000360A2"/>
    <w:rsid w:val="00036E3B"/>
    <w:rsid w:val="0003718B"/>
    <w:rsid w:val="000379EA"/>
    <w:rsid w:val="00040222"/>
    <w:rsid w:val="00041E01"/>
    <w:rsid w:val="00042CE1"/>
    <w:rsid w:val="00042E0B"/>
    <w:rsid w:val="00043132"/>
    <w:rsid w:val="00043924"/>
    <w:rsid w:val="00043B25"/>
    <w:rsid w:val="000443EF"/>
    <w:rsid w:val="00044E9B"/>
    <w:rsid w:val="00045D75"/>
    <w:rsid w:val="00046016"/>
    <w:rsid w:val="0004684B"/>
    <w:rsid w:val="00046F06"/>
    <w:rsid w:val="00047F1D"/>
    <w:rsid w:val="00052CA4"/>
    <w:rsid w:val="00053682"/>
    <w:rsid w:val="00053E13"/>
    <w:rsid w:val="00054238"/>
    <w:rsid w:val="00054283"/>
    <w:rsid w:val="000556F2"/>
    <w:rsid w:val="000561FC"/>
    <w:rsid w:val="00060309"/>
    <w:rsid w:val="0006036D"/>
    <w:rsid w:val="000609F5"/>
    <w:rsid w:val="000614BE"/>
    <w:rsid w:val="00062525"/>
    <w:rsid w:val="000639C5"/>
    <w:rsid w:val="00064175"/>
    <w:rsid w:val="00064484"/>
    <w:rsid w:val="0006492F"/>
    <w:rsid w:val="0006579C"/>
    <w:rsid w:val="00065B33"/>
    <w:rsid w:val="000665A8"/>
    <w:rsid w:val="00066CFE"/>
    <w:rsid w:val="00066DCD"/>
    <w:rsid w:val="00067725"/>
    <w:rsid w:val="0006777E"/>
    <w:rsid w:val="00067957"/>
    <w:rsid w:val="000701AF"/>
    <w:rsid w:val="000703BB"/>
    <w:rsid w:val="000708F1"/>
    <w:rsid w:val="00071194"/>
    <w:rsid w:val="000713CA"/>
    <w:rsid w:val="0007215B"/>
    <w:rsid w:val="00072901"/>
    <w:rsid w:val="00073431"/>
    <w:rsid w:val="000738F8"/>
    <w:rsid w:val="00073B73"/>
    <w:rsid w:val="000750F5"/>
    <w:rsid w:val="0007612A"/>
    <w:rsid w:val="00076201"/>
    <w:rsid w:val="000771A6"/>
    <w:rsid w:val="00077FA6"/>
    <w:rsid w:val="000824BA"/>
    <w:rsid w:val="000826D5"/>
    <w:rsid w:val="00082AC6"/>
    <w:rsid w:val="00083A54"/>
    <w:rsid w:val="00083CC6"/>
    <w:rsid w:val="000840A9"/>
    <w:rsid w:val="0008530D"/>
    <w:rsid w:val="00087236"/>
    <w:rsid w:val="00087484"/>
    <w:rsid w:val="000876C1"/>
    <w:rsid w:val="00087A08"/>
    <w:rsid w:val="00087E4C"/>
    <w:rsid w:val="0009092F"/>
    <w:rsid w:val="00091430"/>
    <w:rsid w:val="0009149C"/>
    <w:rsid w:val="000930C5"/>
    <w:rsid w:val="00093481"/>
    <w:rsid w:val="00093AD0"/>
    <w:rsid w:val="000953A2"/>
    <w:rsid w:val="0009640C"/>
    <w:rsid w:val="000A0448"/>
    <w:rsid w:val="000A0616"/>
    <w:rsid w:val="000A12FB"/>
    <w:rsid w:val="000A1753"/>
    <w:rsid w:val="000A2550"/>
    <w:rsid w:val="000A2EAB"/>
    <w:rsid w:val="000A3F75"/>
    <w:rsid w:val="000A3FAF"/>
    <w:rsid w:val="000A5EA2"/>
    <w:rsid w:val="000A6ED6"/>
    <w:rsid w:val="000A6F36"/>
    <w:rsid w:val="000A72FF"/>
    <w:rsid w:val="000A7BAC"/>
    <w:rsid w:val="000A7D15"/>
    <w:rsid w:val="000B00BF"/>
    <w:rsid w:val="000B0AF3"/>
    <w:rsid w:val="000B1CE2"/>
    <w:rsid w:val="000B1D91"/>
    <w:rsid w:val="000B2580"/>
    <w:rsid w:val="000B2631"/>
    <w:rsid w:val="000B3006"/>
    <w:rsid w:val="000B4681"/>
    <w:rsid w:val="000B4A07"/>
    <w:rsid w:val="000B6BAC"/>
    <w:rsid w:val="000B6DFC"/>
    <w:rsid w:val="000C0DB1"/>
    <w:rsid w:val="000C2D21"/>
    <w:rsid w:val="000C422E"/>
    <w:rsid w:val="000C5CA2"/>
    <w:rsid w:val="000C6337"/>
    <w:rsid w:val="000C64AA"/>
    <w:rsid w:val="000C67B6"/>
    <w:rsid w:val="000C6C79"/>
    <w:rsid w:val="000C71CC"/>
    <w:rsid w:val="000D0105"/>
    <w:rsid w:val="000D11A1"/>
    <w:rsid w:val="000D1ED2"/>
    <w:rsid w:val="000D2DAA"/>
    <w:rsid w:val="000D4555"/>
    <w:rsid w:val="000D45BD"/>
    <w:rsid w:val="000D7B8C"/>
    <w:rsid w:val="000D7F98"/>
    <w:rsid w:val="000E0865"/>
    <w:rsid w:val="000E0D36"/>
    <w:rsid w:val="000E2801"/>
    <w:rsid w:val="000E3305"/>
    <w:rsid w:val="000E3529"/>
    <w:rsid w:val="000E36B7"/>
    <w:rsid w:val="000E3F11"/>
    <w:rsid w:val="000E4000"/>
    <w:rsid w:val="000E51D7"/>
    <w:rsid w:val="000E6C7E"/>
    <w:rsid w:val="000E70BF"/>
    <w:rsid w:val="000E7138"/>
    <w:rsid w:val="000E7B1E"/>
    <w:rsid w:val="000F04CA"/>
    <w:rsid w:val="000F1236"/>
    <w:rsid w:val="000F17B9"/>
    <w:rsid w:val="000F1A65"/>
    <w:rsid w:val="000F1C1F"/>
    <w:rsid w:val="000F1F6A"/>
    <w:rsid w:val="000F20D4"/>
    <w:rsid w:val="000F43C3"/>
    <w:rsid w:val="000F66D0"/>
    <w:rsid w:val="000F6981"/>
    <w:rsid w:val="000F74A4"/>
    <w:rsid w:val="001002F9"/>
    <w:rsid w:val="00100AA6"/>
    <w:rsid w:val="00101368"/>
    <w:rsid w:val="001014E7"/>
    <w:rsid w:val="00104506"/>
    <w:rsid w:val="00104767"/>
    <w:rsid w:val="00104A3E"/>
    <w:rsid w:val="00105018"/>
    <w:rsid w:val="0010530B"/>
    <w:rsid w:val="0010623F"/>
    <w:rsid w:val="00106793"/>
    <w:rsid w:val="001071EB"/>
    <w:rsid w:val="0010739F"/>
    <w:rsid w:val="001074CD"/>
    <w:rsid w:val="0010792A"/>
    <w:rsid w:val="00110134"/>
    <w:rsid w:val="00110AF6"/>
    <w:rsid w:val="001113C7"/>
    <w:rsid w:val="00111CDF"/>
    <w:rsid w:val="0011295B"/>
    <w:rsid w:val="001147CC"/>
    <w:rsid w:val="001148A4"/>
    <w:rsid w:val="00114EEC"/>
    <w:rsid w:val="001157CF"/>
    <w:rsid w:val="0011597B"/>
    <w:rsid w:val="00115D62"/>
    <w:rsid w:val="00116740"/>
    <w:rsid w:val="00117026"/>
    <w:rsid w:val="001171BA"/>
    <w:rsid w:val="00117660"/>
    <w:rsid w:val="00117683"/>
    <w:rsid w:val="0011771F"/>
    <w:rsid w:val="0012139E"/>
    <w:rsid w:val="00122C97"/>
    <w:rsid w:val="00123030"/>
    <w:rsid w:val="00123360"/>
    <w:rsid w:val="001235C5"/>
    <w:rsid w:val="0012397D"/>
    <w:rsid w:val="00123E53"/>
    <w:rsid w:val="001254F2"/>
    <w:rsid w:val="00125D52"/>
    <w:rsid w:val="001265BF"/>
    <w:rsid w:val="00126993"/>
    <w:rsid w:val="001301E3"/>
    <w:rsid w:val="00131D41"/>
    <w:rsid w:val="001328CC"/>
    <w:rsid w:val="001329B6"/>
    <w:rsid w:val="00132D1F"/>
    <w:rsid w:val="00134437"/>
    <w:rsid w:val="00134DBE"/>
    <w:rsid w:val="00134E6F"/>
    <w:rsid w:val="00135639"/>
    <w:rsid w:val="00135D65"/>
    <w:rsid w:val="00136321"/>
    <w:rsid w:val="001375EB"/>
    <w:rsid w:val="0014006B"/>
    <w:rsid w:val="00140697"/>
    <w:rsid w:val="00141133"/>
    <w:rsid w:val="0014224F"/>
    <w:rsid w:val="001422E3"/>
    <w:rsid w:val="00142F4B"/>
    <w:rsid w:val="00143927"/>
    <w:rsid w:val="00143DC1"/>
    <w:rsid w:val="00146CBB"/>
    <w:rsid w:val="00146D73"/>
    <w:rsid w:val="00147080"/>
    <w:rsid w:val="001473E7"/>
    <w:rsid w:val="001476BD"/>
    <w:rsid w:val="0014773F"/>
    <w:rsid w:val="00147793"/>
    <w:rsid w:val="00150FCB"/>
    <w:rsid w:val="001511F6"/>
    <w:rsid w:val="00151506"/>
    <w:rsid w:val="00151B08"/>
    <w:rsid w:val="001540BA"/>
    <w:rsid w:val="0015438A"/>
    <w:rsid w:val="00154783"/>
    <w:rsid w:val="0015485E"/>
    <w:rsid w:val="001549AC"/>
    <w:rsid w:val="00154B5B"/>
    <w:rsid w:val="00154DCD"/>
    <w:rsid w:val="00154E93"/>
    <w:rsid w:val="00154FBE"/>
    <w:rsid w:val="00155A60"/>
    <w:rsid w:val="00155F05"/>
    <w:rsid w:val="00157C47"/>
    <w:rsid w:val="00157D6F"/>
    <w:rsid w:val="00160AFB"/>
    <w:rsid w:val="00160E8C"/>
    <w:rsid w:val="00161025"/>
    <w:rsid w:val="001614B0"/>
    <w:rsid w:val="00161B15"/>
    <w:rsid w:val="001623C8"/>
    <w:rsid w:val="00164D3D"/>
    <w:rsid w:val="0016644F"/>
    <w:rsid w:val="0016692A"/>
    <w:rsid w:val="001670A9"/>
    <w:rsid w:val="0016749A"/>
    <w:rsid w:val="00167627"/>
    <w:rsid w:val="00170CD4"/>
    <w:rsid w:val="00171B6D"/>
    <w:rsid w:val="00172290"/>
    <w:rsid w:val="001730E8"/>
    <w:rsid w:val="00173BA3"/>
    <w:rsid w:val="00173F16"/>
    <w:rsid w:val="00175ACE"/>
    <w:rsid w:val="00176CF4"/>
    <w:rsid w:val="00177777"/>
    <w:rsid w:val="001804FB"/>
    <w:rsid w:val="001813CF"/>
    <w:rsid w:val="00181BCD"/>
    <w:rsid w:val="00181C29"/>
    <w:rsid w:val="00182813"/>
    <w:rsid w:val="001832F7"/>
    <w:rsid w:val="001842AF"/>
    <w:rsid w:val="00184918"/>
    <w:rsid w:val="00185FA8"/>
    <w:rsid w:val="00186359"/>
    <w:rsid w:val="001867B0"/>
    <w:rsid w:val="00186A34"/>
    <w:rsid w:val="0018756B"/>
    <w:rsid w:val="00187B12"/>
    <w:rsid w:val="00187CD5"/>
    <w:rsid w:val="00195A8E"/>
    <w:rsid w:val="00195C0C"/>
    <w:rsid w:val="00195FC4"/>
    <w:rsid w:val="00195FF0"/>
    <w:rsid w:val="001961D2"/>
    <w:rsid w:val="0019701B"/>
    <w:rsid w:val="00197349"/>
    <w:rsid w:val="001A0152"/>
    <w:rsid w:val="001A0763"/>
    <w:rsid w:val="001A0D91"/>
    <w:rsid w:val="001A193A"/>
    <w:rsid w:val="001A2583"/>
    <w:rsid w:val="001A47F9"/>
    <w:rsid w:val="001A4F67"/>
    <w:rsid w:val="001A5541"/>
    <w:rsid w:val="001A6003"/>
    <w:rsid w:val="001A72FF"/>
    <w:rsid w:val="001A7D7C"/>
    <w:rsid w:val="001B3722"/>
    <w:rsid w:val="001B4F35"/>
    <w:rsid w:val="001B590E"/>
    <w:rsid w:val="001B5C75"/>
    <w:rsid w:val="001B5F59"/>
    <w:rsid w:val="001B7552"/>
    <w:rsid w:val="001B75D7"/>
    <w:rsid w:val="001C0D2D"/>
    <w:rsid w:val="001C13E3"/>
    <w:rsid w:val="001C2F2D"/>
    <w:rsid w:val="001C3835"/>
    <w:rsid w:val="001C39C7"/>
    <w:rsid w:val="001C5E5A"/>
    <w:rsid w:val="001C664C"/>
    <w:rsid w:val="001C7FB5"/>
    <w:rsid w:val="001D030E"/>
    <w:rsid w:val="001D0B7D"/>
    <w:rsid w:val="001D1190"/>
    <w:rsid w:val="001D3785"/>
    <w:rsid w:val="001D42D3"/>
    <w:rsid w:val="001D4E86"/>
    <w:rsid w:val="001D51F8"/>
    <w:rsid w:val="001D5578"/>
    <w:rsid w:val="001D5D77"/>
    <w:rsid w:val="001D67A1"/>
    <w:rsid w:val="001D69DC"/>
    <w:rsid w:val="001D72A3"/>
    <w:rsid w:val="001D7D09"/>
    <w:rsid w:val="001E0120"/>
    <w:rsid w:val="001E03CE"/>
    <w:rsid w:val="001E0678"/>
    <w:rsid w:val="001E2E5C"/>
    <w:rsid w:val="001E365D"/>
    <w:rsid w:val="001E38DA"/>
    <w:rsid w:val="001E3F4A"/>
    <w:rsid w:val="001E3FD8"/>
    <w:rsid w:val="001E50D3"/>
    <w:rsid w:val="001E5B7E"/>
    <w:rsid w:val="001E643D"/>
    <w:rsid w:val="001E6AFC"/>
    <w:rsid w:val="001E72D6"/>
    <w:rsid w:val="001F108A"/>
    <w:rsid w:val="001F1C2C"/>
    <w:rsid w:val="001F1EB9"/>
    <w:rsid w:val="001F2D05"/>
    <w:rsid w:val="001F3484"/>
    <w:rsid w:val="001F38C2"/>
    <w:rsid w:val="001F39EC"/>
    <w:rsid w:val="001F3DDA"/>
    <w:rsid w:val="001F44EB"/>
    <w:rsid w:val="001F495C"/>
    <w:rsid w:val="001F578F"/>
    <w:rsid w:val="002005E9"/>
    <w:rsid w:val="00200AE4"/>
    <w:rsid w:val="002024D2"/>
    <w:rsid w:val="00203C5C"/>
    <w:rsid w:val="00203FB1"/>
    <w:rsid w:val="002056DA"/>
    <w:rsid w:val="00207A38"/>
    <w:rsid w:val="00207D3C"/>
    <w:rsid w:val="00211CA3"/>
    <w:rsid w:val="00212D7E"/>
    <w:rsid w:val="002132D1"/>
    <w:rsid w:val="00213AC3"/>
    <w:rsid w:val="00214078"/>
    <w:rsid w:val="0021477A"/>
    <w:rsid w:val="00214AB2"/>
    <w:rsid w:val="00214F32"/>
    <w:rsid w:val="0021513B"/>
    <w:rsid w:val="00215B3F"/>
    <w:rsid w:val="00215C21"/>
    <w:rsid w:val="00215DE7"/>
    <w:rsid w:val="00216016"/>
    <w:rsid w:val="002165FA"/>
    <w:rsid w:val="00217F97"/>
    <w:rsid w:val="00220293"/>
    <w:rsid w:val="0022169B"/>
    <w:rsid w:val="00221855"/>
    <w:rsid w:val="00222092"/>
    <w:rsid w:val="002225C2"/>
    <w:rsid w:val="00222681"/>
    <w:rsid w:val="0022280A"/>
    <w:rsid w:val="002228E4"/>
    <w:rsid w:val="0022375A"/>
    <w:rsid w:val="00226AA2"/>
    <w:rsid w:val="00227A9E"/>
    <w:rsid w:val="002313E6"/>
    <w:rsid w:val="00231A03"/>
    <w:rsid w:val="00232FD0"/>
    <w:rsid w:val="00233AD3"/>
    <w:rsid w:val="00233DA6"/>
    <w:rsid w:val="00234157"/>
    <w:rsid w:val="0023545F"/>
    <w:rsid w:val="00235E4E"/>
    <w:rsid w:val="00236CCB"/>
    <w:rsid w:val="00237CB9"/>
    <w:rsid w:val="00240447"/>
    <w:rsid w:val="0024049A"/>
    <w:rsid w:val="0024135B"/>
    <w:rsid w:val="002425D8"/>
    <w:rsid w:val="00243038"/>
    <w:rsid w:val="00243D2E"/>
    <w:rsid w:val="0024426D"/>
    <w:rsid w:val="0024559B"/>
    <w:rsid w:val="00246DD8"/>
    <w:rsid w:val="00247FC4"/>
    <w:rsid w:val="00251333"/>
    <w:rsid w:val="002535C1"/>
    <w:rsid w:val="00254261"/>
    <w:rsid w:val="00255311"/>
    <w:rsid w:val="002553D8"/>
    <w:rsid w:val="00255590"/>
    <w:rsid w:val="00256122"/>
    <w:rsid w:val="0025636F"/>
    <w:rsid w:val="00257A9B"/>
    <w:rsid w:val="00260FCA"/>
    <w:rsid w:val="00261545"/>
    <w:rsid w:val="00263B6D"/>
    <w:rsid w:val="00264197"/>
    <w:rsid w:val="00264259"/>
    <w:rsid w:val="00266771"/>
    <w:rsid w:val="00267A9E"/>
    <w:rsid w:val="00270140"/>
    <w:rsid w:val="0027023C"/>
    <w:rsid w:val="002703AD"/>
    <w:rsid w:val="00272327"/>
    <w:rsid w:val="00273A30"/>
    <w:rsid w:val="00274DEF"/>
    <w:rsid w:val="00274FC2"/>
    <w:rsid w:val="00275946"/>
    <w:rsid w:val="002777DF"/>
    <w:rsid w:val="0028000B"/>
    <w:rsid w:val="00280226"/>
    <w:rsid w:val="00282A36"/>
    <w:rsid w:val="00282E9E"/>
    <w:rsid w:val="00285F15"/>
    <w:rsid w:val="00286036"/>
    <w:rsid w:val="002867A6"/>
    <w:rsid w:val="002909C1"/>
    <w:rsid w:val="0029235A"/>
    <w:rsid w:val="00292541"/>
    <w:rsid w:val="00292692"/>
    <w:rsid w:val="0029289E"/>
    <w:rsid w:val="002939FB"/>
    <w:rsid w:val="0029494C"/>
    <w:rsid w:val="002958A0"/>
    <w:rsid w:val="0029676E"/>
    <w:rsid w:val="00296BF5"/>
    <w:rsid w:val="00296E40"/>
    <w:rsid w:val="002A186C"/>
    <w:rsid w:val="002A2276"/>
    <w:rsid w:val="002A2871"/>
    <w:rsid w:val="002A2F17"/>
    <w:rsid w:val="002A4905"/>
    <w:rsid w:val="002A4A5A"/>
    <w:rsid w:val="002A4DC8"/>
    <w:rsid w:val="002A4E6A"/>
    <w:rsid w:val="002A547D"/>
    <w:rsid w:val="002A56A2"/>
    <w:rsid w:val="002A5D28"/>
    <w:rsid w:val="002A5DF3"/>
    <w:rsid w:val="002A6956"/>
    <w:rsid w:val="002A7626"/>
    <w:rsid w:val="002B0485"/>
    <w:rsid w:val="002B10E5"/>
    <w:rsid w:val="002B13BD"/>
    <w:rsid w:val="002B143E"/>
    <w:rsid w:val="002B1A46"/>
    <w:rsid w:val="002B1F91"/>
    <w:rsid w:val="002B1F9C"/>
    <w:rsid w:val="002B3713"/>
    <w:rsid w:val="002B5190"/>
    <w:rsid w:val="002B59DE"/>
    <w:rsid w:val="002B5F6F"/>
    <w:rsid w:val="002B6442"/>
    <w:rsid w:val="002B732A"/>
    <w:rsid w:val="002B7464"/>
    <w:rsid w:val="002C068D"/>
    <w:rsid w:val="002C207A"/>
    <w:rsid w:val="002C3019"/>
    <w:rsid w:val="002C4AF7"/>
    <w:rsid w:val="002C6386"/>
    <w:rsid w:val="002C7E95"/>
    <w:rsid w:val="002D0DD6"/>
    <w:rsid w:val="002D18AC"/>
    <w:rsid w:val="002D2B21"/>
    <w:rsid w:val="002D2DB7"/>
    <w:rsid w:val="002D34E1"/>
    <w:rsid w:val="002D3939"/>
    <w:rsid w:val="002D41C1"/>
    <w:rsid w:val="002D422F"/>
    <w:rsid w:val="002D4FD1"/>
    <w:rsid w:val="002D567C"/>
    <w:rsid w:val="002D590F"/>
    <w:rsid w:val="002D6872"/>
    <w:rsid w:val="002D6A58"/>
    <w:rsid w:val="002E01D9"/>
    <w:rsid w:val="002E0554"/>
    <w:rsid w:val="002E09EC"/>
    <w:rsid w:val="002E11BC"/>
    <w:rsid w:val="002E1AA3"/>
    <w:rsid w:val="002E2CF0"/>
    <w:rsid w:val="002E2F42"/>
    <w:rsid w:val="002E3EE1"/>
    <w:rsid w:val="002E5600"/>
    <w:rsid w:val="002E5B25"/>
    <w:rsid w:val="002E5C39"/>
    <w:rsid w:val="002E5F98"/>
    <w:rsid w:val="002F020C"/>
    <w:rsid w:val="002F02F0"/>
    <w:rsid w:val="002F0AF3"/>
    <w:rsid w:val="002F1265"/>
    <w:rsid w:val="002F135B"/>
    <w:rsid w:val="002F15B8"/>
    <w:rsid w:val="002F2233"/>
    <w:rsid w:val="002F3451"/>
    <w:rsid w:val="002F3C19"/>
    <w:rsid w:val="002F3C2E"/>
    <w:rsid w:val="002F4693"/>
    <w:rsid w:val="002F480C"/>
    <w:rsid w:val="002F597B"/>
    <w:rsid w:val="002F62D6"/>
    <w:rsid w:val="002F6751"/>
    <w:rsid w:val="00300050"/>
    <w:rsid w:val="0030079B"/>
    <w:rsid w:val="00300CEF"/>
    <w:rsid w:val="00301F9B"/>
    <w:rsid w:val="00302562"/>
    <w:rsid w:val="00302631"/>
    <w:rsid w:val="00302BB4"/>
    <w:rsid w:val="00302F5D"/>
    <w:rsid w:val="0030376E"/>
    <w:rsid w:val="003038B7"/>
    <w:rsid w:val="0030394F"/>
    <w:rsid w:val="00304E20"/>
    <w:rsid w:val="00304FAA"/>
    <w:rsid w:val="00305908"/>
    <w:rsid w:val="00307057"/>
    <w:rsid w:val="0030724F"/>
    <w:rsid w:val="003108F7"/>
    <w:rsid w:val="00310C6C"/>
    <w:rsid w:val="00311471"/>
    <w:rsid w:val="00311522"/>
    <w:rsid w:val="00312681"/>
    <w:rsid w:val="00312995"/>
    <w:rsid w:val="00312BF5"/>
    <w:rsid w:val="003140D0"/>
    <w:rsid w:val="0031466A"/>
    <w:rsid w:val="00315D5B"/>
    <w:rsid w:val="00316705"/>
    <w:rsid w:val="00316A84"/>
    <w:rsid w:val="003174BC"/>
    <w:rsid w:val="00317DDE"/>
    <w:rsid w:val="00317F13"/>
    <w:rsid w:val="003203A2"/>
    <w:rsid w:val="00320D8E"/>
    <w:rsid w:val="00320DCE"/>
    <w:rsid w:val="003214D7"/>
    <w:rsid w:val="0032197E"/>
    <w:rsid w:val="00321C99"/>
    <w:rsid w:val="00322654"/>
    <w:rsid w:val="00322761"/>
    <w:rsid w:val="00323530"/>
    <w:rsid w:val="0032366D"/>
    <w:rsid w:val="003236FE"/>
    <w:rsid w:val="00323E8C"/>
    <w:rsid w:val="00325BB0"/>
    <w:rsid w:val="00325DC4"/>
    <w:rsid w:val="00327368"/>
    <w:rsid w:val="00327835"/>
    <w:rsid w:val="00327C3B"/>
    <w:rsid w:val="00330A5E"/>
    <w:rsid w:val="00335478"/>
    <w:rsid w:val="00335CB5"/>
    <w:rsid w:val="00337299"/>
    <w:rsid w:val="0033762C"/>
    <w:rsid w:val="00341A6F"/>
    <w:rsid w:val="00342A63"/>
    <w:rsid w:val="0034382E"/>
    <w:rsid w:val="00344174"/>
    <w:rsid w:val="00344672"/>
    <w:rsid w:val="00344F78"/>
    <w:rsid w:val="00345B6E"/>
    <w:rsid w:val="00345C82"/>
    <w:rsid w:val="00350018"/>
    <w:rsid w:val="003502A4"/>
    <w:rsid w:val="00351CD4"/>
    <w:rsid w:val="003520C7"/>
    <w:rsid w:val="003523B9"/>
    <w:rsid w:val="003529C9"/>
    <w:rsid w:val="00353437"/>
    <w:rsid w:val="003534D7"/>
    <w:rsid w:val="00353847"/>
    <w:rsid w:val="00353BB1"/>
    <w:rsid w:val="003543A3"/>
    <w:rsid w:val="0035464E"/>
    <w:rsid w:val="00354820"/>
    <w:rsid w:val="00354B4A"/>
    <w:rsid w:val="00356B06"/>
    <w:rsid w:val="003573D5"/>
    <w:rsid w:val="00357C31"/>
    <w:rsid w:val="00357CED"/>
    <w:rsid w:val="00361996"/>
    <w:rsid w:val="00362182"/>
    <w:rsid w:val="00362715"/>
    <w:rsid w:val="00363585"/>
    <w:rsid w:val="00363ECF"/>
    <w:rsid w:val="00364131"/>
    <w:rsid w:val="003646B4"/>
    <w:rsid w:val="003648F9"/>
    <w:rsid w:val="00364DD9"/>
    <w:rsid w:val="003658D9"/>
    <w:rsid w:val="00365D8B"/>
    <w:rsid w:val="00365F72"/>
    <w:rsid w:val="0036707E"/>
    <w:rsid w:val="00370A2F"/>
    <w:rsid w:val="00374757"/>
    <w:rsid w:val="00375ABD"/>
    <w:rsid w:val="00376303"/>
    <w:rsid w:val="0037674B"/>
    <w:rsid w:val="00376DAC"/>
    <w:rsid w:val="003777CF"/>
    <w:rsid w:val="00377D38"/>
    <w:rsid w:val="0038069C"/>
    <w:rsid w:val="0038095C"/>
    <w:rsid w:val="003809EF"/>
    <w:rsid w:val="00380BF0"/>
    <w:rsid w:val="00380C54"/>
    <w:rsid w:val="003833CD"/>
    <w:rsid w:val="00383595"/>
    <w:rsid w:val="00384B6C"/>
    <w:rsid w:val="003856F4"/>
    <w:rsid w:val="00386016"/>
    <w:rsid w:val="00386866"/>
    <w:rsid w:val="00386A76"/>
    <w:rsid w:val="00386AAB"/>
    <w:rsid w:val="00390B19"/>
    <w:rsid w:val="0039238C"/>
    <w:rsid w:val="00392FAF"/>
    <w:rsid w:val="00394988"/>
    <w:rsid w:val="003970B5"/>
    <w:rsid w:val="00397552"/>
    <w:rsid w:val="003A07C9"/>
    <w:rsid w:val="003A189A"/>
    <w:rsid w:val="003A2080"/>
    <w:rsid w:val="003A21F1"/>
    <w:rsid w:val="003A2558"/>
    <w:rsid w:val="003A2744"/>
    <w:rsid w:val="003A2DBE"/>
    <w:rsid w:val="003A2FCB"/>
    <w:rsid w:val="003A3202"/>
    <w:rsid w:val="003A44D8"/>
    <w:rsid w:val="003A4A4E"/>
    <w:rsid w:val="003A508F"/>
    <w:rsid w:val="003A5617"/>
    <w:rsid w:val="003A6BCB"/>
    <w:rsid w:val="003A7246"/>
    <w:rsid w:val="003A740C"/>
    <w:rsid w:val="003A77C0"/>
    <w:rsid w:val="003A79D0"/>
    <w:rsid w:val="003A7AA3"/>
    <w:rsid w:val="003B0AA9"/>
    <w:rsid w:val="003B0D5A"/>
    <w:rsid w:val="003B0F7A"/>
    <w:rsid w:val="003B17FD"/>
    <w:rsid w:val="003B22A8"/>
    <w:rsid w:val="003B472F"/>
    <w:rsid w:val="003B4E49"/>
    <w:rsid w:val="003B569A"/>
    <w:rsid w:val="003B687E"/>
    <w:rsid w:val="003B73C4"/>
    <w:rsid w:val="003B7540"/>
    <w:rsid w:val="003C0C17"/>
    <w:rsid w:val="003C150B"/>
    <w:rsid w:val="003C357C"/>
    <w:rsid w:val="003C36FB"/>
    <w:rsid w:val="003C48D0"/>
    <w:rsid w:val="003C4985"/>
    <w:rsid w:val="003C55C6"/>
    <w:rsid w:val="003C589B"/>
    <w:rsid w:val="003C59C0"/>
    <w:rsid w:val="003C62E5"/>
    <w:rsid w:val="003C6364"/>
    <w:rsid w:val="003C656F"/>
    <w:rsid w:val="003C6C99"/>
    <w:rsid w:val="003D06D8"/>
    <w:rsid w:val="003D08FF"/>
    <w:rsid w:val="003D0B54"/>
    <w:rsid w:val="003D17A1"/>
    <w:rsid w:val="003D1E27"/>
    <w:rsid w:val="003D203D"/>
    <w:rsid w:val="003D2F17"/>
    <w:rsid w:val="003D3C6C"/>
    <w:rsid w:val="003D5314"/>
    <w:rsid w:val="003D54E6"/>
    <w:rsid w:val="003D6049"/>
    <w:rsid w:val="003D703E"/>
    <w:rsid w:val="003D729D"/>
    <w:rsid w:val="003D7B41"/>
    <w:rsid w:val="003E0262"/>
    <w:rsid w:val="003E04B1"/>
    <w:rsid w:val="003E0A0F"/>
    <w:rsid w:val="003E12AF"/>
    <w:rsid w:val="003E17A4"/>
    <w:rsid w:val="003E1D5C"/>
    <w:rsid w:val="003E2989"/>
    <w:rsid w:val="003E5C86"/>
    <w:rsid w:val="003E6926"/>
    <w:rsid w:val="003F2162"/>
    <w:rsid w:val="003F507F"/>
    <w:rsid w:val="003F64A8"/>
    <w:rsid w:val="003F68DA"/>
    <w:rsid w:val="003F7078"/>
    <w:rsid w:val="003F7761"/>
    <w:rsid w:val="003F7827"/>
    <w:rsid w:val="003F7C25"/>
    <w:rsid w:val="00400113"/>
    <w:rsid w:val="00400DD5"/>
    <w:rsid w:val="00400EB8"/>
    <w:rsid w:val="00401553"/>
    <w:rsid w:val="0040188E"/>
    <w:rsid w:val="00401B8B"/>
    <w:rsid w:val="00402607"/>
    <w:rsid w:val="004026D8"/>
    <w:rsid w:val="00402879"/>
    <w:rsid w:val="0040324B"/>
    <w:rsid w:val="004036F4"/>
    <w:rsid w:val="00406A95"/>
    <w:rsid w:val="00406DDF"/>
    <w:rsid w:val="004073C9"/>
    <w:rsid w:val="00407B2F"/>
    <w:rsid w:val="004121F3"/>
    <w:rsid w:val="00412679"/>
    <w:rsid w:val="00413E83"/>
    <w:rsid w:val="00413EC1"/>
    <w:rsid w:val="00414424"/>
    <w:rsid w:val="00414F4A"/>
    <w:rsid w:val="00416B65"/>
    <w:rsid w:val="00416FCF"/>
    <w:rsid w:val="00417CA8"/>
    <w:rsid w:val="004218F1"/>
    <w:rsid w:val="00423404"/>
    <w:rsid w:val="00423468"/>
    <w:rsid w:val="004237A0"/>
    <w:rsid w:val="0042382E"/>
    <w:rsid w:val="00423AE2"/>
    <w:rsid w:val="00423D9F"/>
    <w:rsid w:val="004265CE"/>
    <w:rsid w:val="0042666A"/>
    <w:rsid w:val="00426B97"/>
    <w:rsid w:val="00426F23"/>
    <w:rsid w:val="004274ED"/>
    <w:rsid w:val="0042762E"/>
    <w:rsid w:val="00427C83"/>
    <w:rsid w:val="00427D18"/>
    <w:rsid w:val="00427DB5"/>
    <w:rsid w:val="004308CD"/>
    <w:rsid w:val="00430FDB"/>
    <w:rsid w:val="0043138F"/>
    <w:rsid w:val="00432FD6"/>
    <w:rsid w:val="00433964"/>
    <w:rsid w:val="00436DFC"/>
    <w:rsid w:val="0043701F"/>
    <w:rsid w:val="004370BB"/>
    <w:rsid w:val="0043766B"/>
    <w:rsid w:val="00440C3A"/>
    <w:rsid w:val="00440DDF"/>
    <w:rsid w:val="00440FC3"/>
    <w:rsid w:val="00441589"/>
    <w:rsid w:val="00442202"/>
    <w:rsid w:val="0044254A"/>
    <w:rsid w:val="00442771"/>
    <w:rsid w:val="0044401D"/>
    <w:rsid w:val="00444F92"/>
    <w:rsid w:val="004453D6"/>
    <w:rsid w:val="004453F5"/>
    <w:rsid w:val="004455BF"/>
    <w:rsid w:val="0044666F"/>
    <w:rsid w:val="00446D6D"/>
    <w:rsid w:val="004472C6"/>
    <w:rsid w:val="00447F59"/>
    <w:rsid w:val="00450914"/>
    <w:rsid w:val="00450A00"/>
    <w:rsid w:val="0045130D"/>
    <w:rsid w:val="004516F9"/>
    <w:rsid w:val="00452D0B"/>
    <w:rsid w:val="00452F24"/>
    <w:rsid w:val="004534F0"/>
    <w:rsid w:val="00454098"/>
    <w:rsid w:val="00454412"/>
    <w:rsid w:val="0045706F"/>
    <w:rsid w:val="004572A6"/>
    <w:rsid w:val="004602A1"/>
    <w:rsid w:val="00461D21"/>
    <w:rsid w:val="00461E06"/>
    <w:rsid w:val="004626DF"/>
    <w:rsid w:val="00462BBD"/>
    <w:rsid w:val="00463228"/>
    <w:rsid w:val="00463323"/>
    <w:rsid w:val="00463E9C"/>
    <w:rsid w:val="00464A6B"/>
    <w:rsid w:val="00464F66"/>
    <w:rsid w:val="0046599B"/>
    <w:rsid w:val="004670A1"/>
    <w:rsid w:val="00467BEC"/>
    <w:rsid w:val="00467E44"/>
    <w:rsid w:val="00470FC1"/>
    <w:rsid w:val="00471F5E"/>
    <w:rsid w:val="00473589"/>
    <w:rsid w:val="004735C4"/>
    <w:rsid w:val="00473757"/>
    <w:rsid w:val="00473E89"/>
    <w:rsid w:val="004743AA"/>
    <w:rsid w:val="004750EE"/>
    <w:rsid w:val="00475321"/>
    <w:rsid w:val="004766D2"/>
    <w:rsid w:val="00476702"/>
    <w:rsid w:val="00477632"/>
    <w:rsid w:val="004777F7"/>
    <w:rsid w:val="00477F97"/>
    <w:rsid w:val="004804E7"/>
    <w:rsid w:val="004805F7"/>
    <w:rsid w:val="0048060D"/>
    <w:rsid w:val="00480776"/>
    <w:rsid w:val="00480AB1"/>
    <w:rsid w:val="004818F2"/>
    <w:rsid w:val="00481D43"/>
    <w:rsid w:val="00482059"/>
    <w:rsid w:val="00485158"/>
    <w:rsid w:val="004851AF"/>
    <w:rsid w:val="00486598"/>
    <w:rsid w:val="0048687A"/>
    <w:rsid w:val="00487E2F"/>
    <w:rsid w:val="00493017"/>
    <w:rsid w:val="00493E5E"/>
    <w:rsid w:val="004942CE"/>
    <w:rsid w:val="0049782B"/>
    <w:rsid w:val="004A2E57"/>
    <w:rsid w:val="004A3764"/>
    <w:rsid w:val="004A3CE2"/>
    <w:rsid w:val="004A4B27"/>
    <w:rsid w:val="004A4CCD"/>
    <w:rsid w:val="004A506F"/>
    <w:rsid w:val="004A5B78"/>
    <w:rsid w:val="004A63BF"/>
    <w:rsid w:val="004A6486"/>
    <w:rsid w:val="004B0C85"/>
    <w:rsid w:val="004B10D0"/>
    <w:rsid w:val="004B12A5"/>
    <w:rsid w:val="004B3079"/>
    <w:rsid w:val="004B37D0"/>
    <w:rsid w:val="004B4172"/>
    <w:rsid w:val="004B46BA"/>
    <w:rsid w:val="004B495D"/>
    <w:rsid w:val="004B4DA2"/>
    <w:rsid w:val="004C0CF9"/>
    <w:rsid w:val="004C114E"/>
    <w:rsid w:val="004C1255"/>
    <w:rsid w:val="004C349A"/>
    <w:rsid w:val="004C3742"/>
    <w:rsid w:val="004C3796"/>
    <w:rsid w:val="004C4262"/>
    <w:rsid w:val="004C5F1A"/>
    <w:rsid w:val="004C6157"/>
    <w:rsid w:val="004C618A"/>
    <w:rsid w:val="004C6ADF"/>
    <w:rsid w:val="004C6D20"/>
    <w:rsid w:val="004C72B5"/>
    <w:rsid w:val="004D0DE6"/>
    <w:rsid w:val="004D1134"/>
    <w:rsid w:val="004D308D"/>
    <w:rsid w:val="004D38B6"/>
    <w:rsid w:val="004D3E11"/>
    <w:rsid w:val="004D47C9"/>
    <w:rsid w:val="004D4E4A"/>
    <w:rsid w:val="004D4EAB"/>
    <w:rsid w:val="004D5B73"/>
    <w:rsid w:val="004D6892"/>
    <w:rsid w:val="004D6A40"/>
    <w:rsid w:val="004D7711"/>
    <w:rsid w:val="004E08D0"/>
    <w:rsid w:val="004E13B7"/>
    <w:rsid w:val="004E2EF1"/>
    <w:rsid w:val="004E35BE"/>
    <w:rsid w:val="004E3993"/>
    <w:rsid w:val="004E3DB2"/>
    <w:rsid w:val="004E3FC6"/>
    <w:rsid w:val="004E6392"/>
    <w:rsid w:val="004E64A5"/>
    <w:rsid w:val="004E7310"/>
    <w:rsid w:val="004F0082"/>
    <w:rsid w:val="004F0939"/>
    <w:rsid w:val="004F1D15"/>
    <w:rsid w:val="004F20E1"/>
    <w:rsid w:val="004F21C9"/>
    <w:rsid w:val="004F25F8"/>
    <w:rsid w:val="004F29BC"/>
    <w:rsid w:val="004F2B0C"/>
    <w:rsid w:val="004F347B"/>
    <w:rsid w:val="004F3879"/>
    <w:rsid w:val="004F3D28"/>
    <w:rsid w:val="004F4CEA"/>
    <w:rsid w:val="004F4E31"/>
    <w:rsid w:val="004F4E9C"/>
    <w:rsid w:val="004F690E"/>
    <w:rsid w:val="004F7BDA"/>
    <w:rsid w:val="004F7D8C"/>
    <w:rsid w:val="00502703"/>
    <w:rsid w:val="005031F2"/>
    <w:rsid w:val="00503D99"/>
    <w:rsid w:val="00504750"/>
    <w:rsid w:val="00505684"/>
    <w:rsid w:val="00505AAA"/>
    <w:rsid w:val="00507062"/>
    <w:rsid w:val="0050783B"/>
    <w:rsid w:val="005078A9"/>
    <w:rsid w:val="00510259"/>
    <w:rsid w:val="00511009"/>
    <w:rsid w:val="0051401F"/>
    <w:rsid w:val="005143DA"/>
    <w:rsid w:val="00514433"/>
    <w:rsid w:val="0051451D"/>
    <w:rsid w:val="00515E3D"/>
    <w:rsid w:val="00515FB7"/>
    <w:rsid w:val="00516958"/>
    <w:rsid w:val="00516F09"/>
    <w:rsid w:val="00517A87"/>
    <w:rsid w:val="0052078F"/>
    <w:rsid w:val="005216A9"/>
    <w:rsid w:val="00521888"/>
    <w:rsid w:val="005218EF"/>
    <w:rsid w:val="00522038"/>
    <w:rsid w:val="00522EEB"/>
    <w:rsid w:val="0052403A"/>
    <w:rsid w:val="00524CDB"/>
    <w:rsid w:val="00525008"/>
    <w:rsid w:val="005254E5"/>
    <w:rsid w:val="005256C5"/>
    <w:rsid w:val="00526D83"/>
    <w:rsid w:val="00526F45"/>
    <w:rsid w:val="00527BCF"/>
    <w:rsid w:val="00527DAE"/>
    <w:rsid w:val="00530CBD"/>
    <w:rsid w:val="00530E13"/>
    <w:rsid w:val="00530F0F"/>
    <w:rsid w:val="00531F85"/>
    <w:rsid w:val="00533A7B"/>
    <w:rsid w:val="00533B69"/>
    <w:rsid w:val="00533B9B"/>
    <w:rsid w:val="00533F13"/>
    <w:rsid w:val="005340EE"/>
    <w:rsid w:val="00534FA2"/>
    <w:rsid w:val="005357F0"/>
    <w:rsid w:val="00535FBF"/>
    <w:rsid w:val="00535FFA"/>
    <w:rsid w:val="005411E1"/>
    <w:rsid w:val="005414C6"/>
    <w:rsid w:val="00541F8F"/>
    <w:rsid w:val="0054244D"/>
    <w:rsid w:val="0054543D"/>
    <w:rsid w:val="00545613"/>
    <w:rsid w:val="005474CA"/>
    <w:rsid w:val="00547674"/>
    <w:rsid w:val="0055030B"/>
    <w:rsid w:val="00550A12"/>
    <w:rsid w:val="00551556"/>
    <w:rsid w:val="00551A50"/>
    <w:rsid w:val="00552B8E"/>
    <w:rsid w:val="00555223"/>
    <w:rsid w:val="00555C7B"/>
    <w:rsid w:val="0055649C"/>
    <w:rsid w:val="005566F7"/>
    <w:rsid w:val="005613CC"/>
    <w:rsid w:val="00562C28"/>
    <w:rsid w:val="00563B9D"/>
    <w:rsid w:val="00563CF0"/>
    <w:rsid w:val="00564F81"/>
    <w:rsid w:val="00565187"/>
    <w:rsid w:val="005654DA"/>
    <w:rsid w:val="00565537"/>
    <w:rsid w:val="005663DA"/>
    <w:rsid w:val="00566674"/>
    <w:rsid w:val="00566780"/>
    <w:rsid w:val="00567B13"/>
    <w:rsid w:val="005718C2"/>
    <w:rsid w:val="0057291E"/>
    <w:rsid w:val="00573224"/>
    <w:rsid w:val="005743AC"/>
    <w:rsid w:val="005759E0"/>
    <w:rsid w:val="00575CB7"/>
    <w:rsid w:val="00577B22"/>
    <w:rsid w:val="00577B7E"/>
    <w:rsid w:val="005800B0"/>
    <w:rsid w:val="0058025B"/>
    <w:rsid w:val="00580C4C"/>
    <w:rsid w:val="00581921"/>
    <w:rsid w:val="00581DC2"/>
    <w:rsid w:val="00581DC4"/>
    <w:rsid w:val="0058307B"/>
    <w:rsid w:val="00583748"/>
    <w:rsid w:val="005846A0"/>
    <w:rsid w:val="005848B9"/>
    <w:rsid w:val="00584A9C"/>
    <w:rsid w:val="005852E6"/>
    <w:rsid w:val="005858F2"/>
    <w:rsid w:val="00586283"/>
    <w:rsid w:val="0058718D"/>
    <w:rsid w:val="0058746F"/>
    <w:rsid w:val="00590C27"/>
    <w:rsid w:val="00594592"/>
    <w:rsid w:val="0059567D"/>
    <w:rsid w:val="005A0B8E"/>
    <w:rsid w:val="005A0CC2"/>
    <w:rsid w:val="005A12C5"/>
    <w:rsid w:val="005A1444"/>
    <w:rsid w:val="005A147A"/>
    <w:rsid w:val="005A2816"/>
    <w:rsid w:val="005A3501"/>
    <w:rsid w:val="005A3792"/>
    <w:rsid w:val="005A41AE"/>
    <w:rsid w:val="005A5025"/>
    <w:rsid w:val="005A5F39"/>
    <w:rsid w:val="005A6B94"/>
    <w:rsid w:val="005A7178"/>
    <w:rsid w:val="005A74C0"/>
    <w:rsid w:val="005B22AC"/>
    <w:rsid w:val="005B24F0"/>
    <w:rsid w:val="005B301C"/>
    <w:rsid w:val="005B3748"/>
    <w:rsid w:val="005B38F3"/>
    <w:rsid w:val="005B4BF3"/>
    <w:rsid w:val="005B4F9F"/>
    <w:rsid w:val="005B532C"/>
    <w:rsid w:val="005C0D05"/>
    <w:rsid w:val="005C130E"/>
    <w:rsid w:val="005C1D9F"/>
    <w:rsid w:val="005C3209"/>
    <w:rsid w:val="005C37AE"/>
    <w:rsid w:val="005C4182"/>
    <w:rsid w:val="005C53A3"/>
    <w:rsid w:val="005C53FA"/>
    <w:rsid w:val="005C560C"/>
    <w:rsid w:val="005C605C"/>
    <w:rsid w:val="005C61ED"/>
    <w:rsid w:val="005C61EF"/>
    <w:rsid w:val="005C6305"/>
    <w:rsid w:val="005C6A62"/>
    <w:rsid w:val="005C7664"/>
    <w:rsid w:val="005C771C"/>
    <w:rsid w:val="005D0DA3"/>
    <w:rsid w:val="005D1127"/>
    <w:rsid w:val="005D1D13"/>
    <w:rsid w:val="005D3259"/>
    <w:rsid w:val="005D3421"/>
    <w:rsid w:val="005D38C2"/>
    <w:rsid w:val="005D4AF1"/>
    <w:rsid w:val="005D5294"/>
    <w:rsid w:val="005D53F7"/>
    <w:rsid w:val="005D5D69"/>
    <w:rsid w:val="005D74CE"/>
    <w:rsid w:val="005D76BE"/>
    <w:rsid w:val="005E0679"/>
    <w:rsid w:val="005E0A6E"/>
    <w:rsid w:val="005E2508"/>
    <w:rsid w:val="005E2873"/>
    <w:rsid w:val="005E41F9"/>
    <w:rsid w:val="005E44DF"/>
    <w:rsid w:val="005E49C4"/>
    <w:rsid w:val="005E5340"/>
    <w:rsid w:val="005E5999"/>
    <w:rsid w:val="005E78DB"/>
    <w:rsid w:val="005E7BA7"/>
    <w:rsid w:val="005F02F6"/>
    <w:rsid w:val="005F082E"/>
    <w:rsid w:val="005F0A70"/>
    <w:rsid w:val="005F0B8F"/>
    <w:rsid w:val="005F30F1"/>
    <w:rsid w:val="005F3725"/>
    <w:rsid w:val="005F3778"/>
    <w:rsid w:val="005F4078"/>
    <w:rsid w:val="005F5365"/>
    <w:rsid w:val="005F5D56"/>
    <w:rsid w:val="005F7DA0"/>
    <w:rsid w:val="006004E4"/>
    <w:rsid w:val="00600C32"/>
    <w:rsid w:val="00600E7E"/>
    <w:rsid w:val="00601DE1"/>
    <w:rsid w:val="00602A4B"/>
    <w:rsid w:val="00603C36"/>
    <w:rsid w:val="006048A1"/>
    <w:rsid w:val="00606BD5"/>
    <w:rsid w:val="006100C2"/>
    <w:rsid w:val="006118C8"/>
    <w:rsid w:val="00612155"/>
    <w:rsid w:val="00612F0A"/>
    <w:rsid w:val="0061393B"/>
    <w:rsid w:val="00614E5B"/>
    <w:rsid w:val="006157F4"/>
    <w:rsid w:val="00620318"/>
    <w:rsid w:val="00621EF0"/>
    <w:rsid w:val="006221EA"/>
    <w:rsid w:val="006223F6"/>
    <w:rsid w:val="006229BD"/>
    <w:rsid w:val="00623788"/>
    <w:rsid w:val="00623BC6"/>
    <w:rsid w:val="006243B7"/>
    <w:rsid w:val="006259B5"/>
    <w:rsid w:val="00625B6D"/>
    <w:rsid w:val="006262AB"/>
    <w:rsid w:val="00627AB8"/>
    <w:rsid w:val="00627B4E"/>
    <w:rsid w:val="00630238"/>
    <w:rsid w:val="006303BC"/>
    <w:rsid w:val="00631246"/>
    <w:rsid w:val="00632633"/>
    <w:rsid w:val="00632852"/>
    <w:rsid w:val="00633284"/>
    <w:rsid w:val="00634129"/>
    <w:rsid w:val="0063611C"/>
    <w:rsid w:val="006365E3"/>
    <w:rsid w:val="006367D0"/>
    <w:rsid w:val="00640343"/>
    <w:rsid w:val="006404F2"/>
    <w:rsid w:val="006414B7"/>
    <w:rsid w:val="00641CC7"/>
    <w:rsid w:val="00643228"/>
    <w:rsid w:val="0064335D"/>
    <w:rsid w:val="0064388E"/>
    <w:rsid w:val="00643CE5"/>
    <w:rsid w:val="006441A0"/>
    <w:rsid w:val="006449A4"/>
    <w:rsid w:val="00645A34"/>
    <w:rsid w:val="00645DB5"/>
    <w:rsid w:val="00646249"/>
    <w:rsid w:val="006509E1"/>
    <w:rsid w:val="0065105D"/>
    <w:rsid w:val="006513E9"/>
    <w:rsid w:val="00651C24"/>
    <w:rsid w:val="00651F44"/>
    <w:rsid w:val="00652188"/>
    <w:rsid w:val="00652629"/>
    <w:rsid w:val="006527D7"/>
    <w:rsid w:val="00652A40"/>
    <w:rsid w:val="0065375E"/>
    <w:rsid w:val="00653962"/>
    <w:rsid w:val="00653F27"/>
    <w:rsid w:val="00654C31"/>
    <w:rsid w:val="00655137"/>
    <w:rsid w:val="006558B2"/>
    <w:rsid w:val="00656921"/>
    <w:rsid w:val="0066026A"/>
    <w:rsid w:val="00661FBF"/>
    <w:rsid w:val="00662B8B"/>
    <w:rsid w:val="00663586"/>
    <w:rsid w:val="006637F5"/>
    <w:rsid w:val="00664015"/>
    <w:rsid w:val="00664BDB"/>
    <w:rsid w:val="006663DC"/>
    <w:rsid w:val="006671FC"/>
    <w:rsid w:val="006672B2"/>
    <w:rsid w:val="00667A81"/>
    <w:rsid w:val="00670AD8"/>
    <w:rsid w:val="00670C48"/>
    <w:rsid w:val="00671770"/>
    <w:rsid w:val="00672585"/>
    <w:rsid w:val="006727CE"/>
    <w:rsid w:val="006738AE"/>
    <w:rsid w:val="00673A07"/>
    <w:rsid w:val="00674934"/>
    <w:rsid w:val="00674D89"/>
    <w:rsid w:val="0067562D"/>
    <w:rsid w:val="00676F44"/>
    <w:rsid w:val="006808DE"/>
    <w:rsid w:val="00682814"/>
    <w:rsid w:val="00682F00"/>
    <w:rsid w:val="0068356A"/>
    <w:rsid w:val="00683C4A"/>
    <w:rsid w:val="00684BC8"/>
    <w:rsid w:val="006856F7"/>
    <w:rsid w:val="006858F0"/>
    <w:rsid w:val="006902CF"/>
    <w:rsid w:val="00690553"/>
    <w:rsid w:val="00690843"/>
    <w:rsid w:val="00691DDC"/>
    <w:rsid w:val="006933A7"/>
    <w:rsid w:val="006937F9"/>
    <w:rsid w:val="00693C1B"/>
    <w:rsid w:val="00693F09"/>
    <w:rsid w:val="0069414E"/>
    <w:rsid w:val="006945C6"/>
    <w:rsid w:val="00695216"/>
    <w:rsid w:val="00695881"/>
    <w:rsid w:val="0069613C"/>
    <w:rsid w:val="00697356"/>
    <w:rsid w:val="006A2047"/>
    <w:rsid w:val="006A2408"/>
    <w:rsid w:val="006A364A"/>
    <w:rsid w:val="006A3DD0"/>
    <w:rsid w:val="006A482C"/>
    <w:rsid w:val="006A5A65"/>
    <w:rsid w:val="006A6DF5"/>
    <w:rsid w:val="006A7A2D"/>
    <w:rsid w:val="006A7DBB"/>
    <w:rsid w:val="006B0AF9"/>
    <w:rsid w:val="006B30D9"/>
    <w:rsid w:val="006B3674"/>
    <w:rsid w:val="006B5B94"/>
    <w:rsid w:val="006B6129"/>
    <w:rsid w:val="006B6F86"/>
    <w:rsid w:val="006B7130"/>
    <w:rsid w:val="006C1224"/>
    <w:rsid w:val="006C2F4D"/>
    <w:rsid w:val="006C33AD"/>
    <w:rsid w:val="006C445E"/>
    <w:rsid w:val="006C771C"/>
    <w:rsid w:val="006C786E"/>
    <w:rsid w:val="006D0613"/>
    <w:rsid w:val="006D0EB7"/>
    <w:rsid w:val="006D0F74"/>
    <w:rsid w:val="006D112E"/>
    <w:rsid w:val="006D16F0"/>
    <w:rsid w:val="006D1EAA"/>
    <w:rsid w:val="006D26B9"/>
    <w:rsid w:val="006D2808"/>
    <w:rsid w:val="006D2E38"/>
    <w:rsid w:val="006D4AAF"/>
    <w:rsid w:val="006D4CBF"/>
    <w:rsid w:val="006D580C"/>
    <w:rsid w:val="006D5BFC"/>
    <w:rsid w:val="006D6CDA"/>
    <w:rsid w:val="006E06D2"/>
    <w:rsid w:val="006E06E1"/>
    <w:rsid w:val="006E13F2"/>
    <w:rsid w:val="006E2397"/>
    <w:rsid w:val="006E4321"/>
    <w:rsid w:val="006E4F62"/>
    <w:rsid w:val="006E5114"/>
    <w:rsid w:val="006E58D7"/>
    <w:rsid w:val="006E7232"/>
    <w:rsid w:val="006F0073"/>
    <w:rsid w:val="006F5266"/>
    <w:rsid w:val="006F526E"/>
    <w:rsid w:val="006F5679"/>
    <w:rsid w:val="006F567A"/>
    <w:rsid w:val="006F6438"/>
    <w:rsid w:val="006F6501"/>
    <w:rsid w:val="006F6E90"/>
    <w:rsid w:val="006F761F"/>
    <w:rsid w:val="007005A0"/>
    <w:rsid w:val="00700721"/>
    <w:rsid w:val="00701639"/>
    <w:rsid w:val="00701949"/>
    <w:rsid w:val="00701BC0"/>
    <w:rsid w:val="00702826"/>
    <w:rsid w:val="007039ED"/>
    <w:rsid w:val="007047E9"/>
    <w:rsid w:val="00705D7C"/>
    <w:rsid w:val="00706616"/>
    <w:rsid w:val="00706641"/>
    <w:rsid w:val="0070753C"/>
    <w:rsid w:val="007075A9"/>
    <w:rsid w:val="0071004A"/>
    <w:rsid w:val="00712433"/>
    <w:rsid w:val="007126A2"/>
    <w:rsid w:val="0071386F"/>
    <w:rsid w:val="0071388B"/>
    <w:rsid w:val="00713E74"/>
    <w:rsid w:val="0071439A"/>
    <w:rsid w:val="0071447B"/>
    <w:rsid w:val="007144FC"/>
    <w:rsid w:val="00715B1B"/>
    <w:rsid w:val="00716AFA"/>
    <w:rsid w:val="00716DD6"/>
    <w:rsid w:val="00717615"/>
    <w:rsid w:val="0071789F"/>
    <w:rsid w:val="007205CC"/>
    <w:rsid w:val="007217F1"/>
    <w:rsid w:val="007227DB"/>
    <w:rsid w:val="00722C07"/>
    <w:rsid w:val="007232FB"/>
    <w:rsid w:val="007238B5"/>
    <w:rsid w:val="007242A2"/>
    <w:rsid w:val="007254F8"/>
    <w:rsid w:val="007257CC"/>
    <w:rsid w:val="0072597C"/>
    <w:rsid w:val="00725DCD"/>
    <w:rsid w:val="0072609B"/>
    <w:rsid w:val="00727026"/>
    <w:rsid w:val="0072775C"/>
    <w:rsid w:val="00727A18"/>
    <w:rsid w:val="00727C23"/>
    <w:rsid w:val="00730AAC"/>
    <w:rsid w:val="007312AA"/>
    <w:rsid w:val="00732077"/>
    <w:rsid w:val="00732DB6"/>
    <w:rsid w:val="00732FE2"/>
    <w:rsid w:val="00733171"/>
    <w:rsid w:val="007332C9"/>
    <w:rsid w:val="00734117"/>
    <w:rsid w:val="0073432C"/>
    <w:rsid w:val="0073461A"/>
    <w:rsid w:val="00734C5D"/>
    <w:rsid w:val="007373EB"/>
    <w:rsid w:val="00743AF6"/>
    <w:rsid w:val="00743AFA"/>
    <w:rsid w:val="00744848"/>
    <w:rsid w:val="00744864"/>
    <w:rsid w:val="007450BC"/>
    <w:rsid w:val="007454A0"/>
    <w:rsid w:val="0074557E"/>
    <w:rsid w:val="00745F57"/>
    <w:rsid w:val="00747F28"/>
    <w:rsid w:val="007504C3"/>
    <w:rsid w:val="007508B2"/>
    <w:rsid w:val="00751323"/>
    <w:rsid w:val="0075181E"/>
    <w:rsid w:val="00751B7B"/>
    <w:rsid w:val="00752988"/>
    <w:rsid w:val="00753900"/>
    <w:rsid w:val="00753FAA"/>
    <w:rsid w:val="00755CAC"/>
    <w:rsid w:val="00755DFB"/>
    <w:rsid w:val="00755F86"/>
    <w:rsid w:val="00757AFE"/>
    <w:rsid w:val="0076071A"/>
    <w:rsid w:val="00761852"/>
    <w:rsid w:val="00762782"/>
    <w:rsid w:val="007632E4"/>
    <w:rsid w:val="007644B6"/>
    <w:rsid w:val="00764E9F"/>
    <w:rsid w:val="0076509B"/>
    <w:rsid w:val="0076560D"/>
    <w:rsid w:val="007664C7"/>
    <w:rsid w:val="0077018C"/>
    <w:rsid w:val="00770240"/>
    <w:rsid w:val="0077339B"/>
    <w:rsid w:val="0077493D"/>
    <w:rsid w:val="00775B7F"/>
    <w:rsid w:val="0077605A"/>
    <w:rsid w:val="00776556"/>
    <w:rsid w:val="00776798"/>
    <w:rsid w:val="00776A75"/>
    <w:rsid w:val="00777B52"/>
    <w:rsid w:val="007801C9"/>
    <w:rsid w:val="007812D0"/>
    <w:rsid w:val="00781A68"/>
    <w:rsid w:val="00782874"/>
    <w:rsid w:val="00783762"/>
    <w:rsid w:val="00783A4B"/>
    <w:rsid w:val="00784221"/>
    <w:rsid w:val="007844F1"/>
    <w:rsid w:val="00784B9C"/>
    <w:rsid w:val="00785D73"/>
    <w:rsid w:val="00785DDB"/>
    <w:rsid w:val="007869F1"/>
    <w:rsid w:val="00787983"/>
    <w:rsid w:val="00787993"/>
    <w:rsid w:val="00787F29"/>
    <w:rsid w:val="00790C3E"/>
    <w:rsid w:val="00790FAD"/>
    <w:rsid w:val="00791941"/>
    <w:rsid w:val="00793083"/>
    <w:rsid w:val="007936EF"/>
    <w:rsid w:val="007945D3"/>
    <w:rsid w:val="007955A3"/>
    <w:rsid w:val="00795CE5"/>
    <w:rsid w:val="00796D37"/>
    <w:rsid w:val="007972E9"/>
    <w:rsid w:val="00797520"/>
    <w:rsid w:val="007A08E5"/>
    <w:rsid w:val="007A1452"/>
    <w:rsid w:val="007A1D6D"/>
    <w:rsid w:val="007A2C4B"/>
    <w:rsid w:val="007A5E89"/>
    <w:rsid w:val="007A6EB3"/>
    <w:rsid w:val="007A7896"/>
    <w:rsid w:val="007B0498"/>
    <w:rsid w:val="007B0610"/>
    <w:rsid w:val="007B080D"/>
    <w:rsid w:val="007B0D12"/>
    <w:rsid w:val="007B1972"/>
    <w:rsid w:val="007B21B2"/>
    <w:rsid w:val="007B562D"/>
    <w:rsid w:val="007B5C07"/>
    <w:rsid w:val="007B643A"/>
    <w:rsid w:val="007B653C"/>
    <w:rsid w:val="007B6637"/>
    <w:rsid w:val="007B6CC5"/>
    <w:rsid w:val="007C0782"/>
    <w:rsid w:val="007C08B3"/>
    <w:rsid w:val="007C20AB"/>
    <w:rsid w:val="007C2F45"/>
    <w:rsid w:val="007C342A"/>
    <w:rsid w:val="007C40EE"/>
    <w:rsid w:val="007C442F"/>
    <w:rsid w:val="007C45D3"/>
    <w:rsid w:val="007C49CF"/>
    <w:rsid w:val="007C51B5"/>
    <w:rsid w:val="007D0175"/>
    <w:rsid w:val="007D0B9F"/>
    <w:rsid w:val="007D1223"/>
    <w:rsid w:val="007D1ABF"/>
    <w:rsid w:val="007D45C0"/>
    <w:rsid w:val="007D4776"/>
    <w:rsid w:val="007D4B88"/>
    <w:rsid w:val="007D6F37"/>
    <w:rsid w:val="007D788B"/>
    <w:rsid w:val="007D7A2D"/>
    <w:rsid w:val="007E0650"/>
    <w:rsid w:val="007E0AD9"/>
    <w:rsid w:val="007E0DF0"/>
    <w:rsid w:val="007E1CC3"/>
    <w:rsid w:val="007E1F94"/>
    <w:rsid w:val="007E2CB6"/>
    <w:rsid w:val="007E2EFE"/>
    <w:rsid w:val="007E3558"/>
    <w:rsid w:val="007E49AC"/>
    <w:rsid w:val="007E51CB"/>
    <w:rsid w:val="007E567C"/>
    <w:rsid w:val="007E5926"/>
    <w:rsid w:val="007E5A34"/>
    <w:rsid w:val="007E6262"/>
    <w:rsid w:val="007E6BFD"/>
    <w:rsid w:val="007E6CA1"/>
    <w:rsid w:val="007E7E01"/>
    <w:rsid w:val="007F0B85"/>
    <w:rsid w:val="007F11D0"/>
    <w:rsid w:val="007F162E"/>
    <w:rsid w:val="007F1892"/>
    <w:rsid w:val="007F1A97"/>
    <w:rsid w:val="007F3395"/>
    <w:rsid w:val="007F395B"/>
    <w:rsid w:val="007F3D04"/>
    <w:rsid w:val="007F4290"/>
    <w:rsid w:val="007F4A7B"/>
    <w:rsid w:val="007F6B3D"/>
    <w:rsid w:val="007F6FF5"/>
    <w:rsid w:val="00800074"/>
    <w:rsid w:val="00800171"/>
    <w:rsid w:val="0080166A"/>
    <w:rsid w:val="00803017"/>
    <w:rsid w:val="008034CA"/>
    <w:rsid w:val="0080388A"/>
    <w:rsid w:val="00803A6F"/>
    <w:rsid w:val="00804263"/>
    <w:rsid w:val="00804498"/>
    <w:rsid w:val="0080465D"/>
    <w:rsid w:val="00804FE4"/>
    <w:rsid w:val="008050A1"/>
    <w:rsid w:val="008065F5"/>
    <w:rsid w:val="0080701A"/>
    <w:rsid w:val="00810B0C"/>
    <w:rsid w:val="00811743"/>
    <w:rsid w:val="00811C72"/>
    <w:rsid w:val="008134E2"/>
    <w:rsid w:val="0081397E"/>
    <w:rsid w:val="00815328"/>
    <w:rsid w:val="00817F2A"/>
    <w:rsid w:val="00820629"/>
    <w:rsid w:val="008220F3"/>
    <w:rsid w:val="00822AC2"/>
    <w:rsid w:val="00822F33"/>
    <w:rsid w:val="0082343B"/>
    <w:rsid w:val="00824468"/>
    <w:rsid w:val="00824963"/>
    <w:rsid w:val="00824C56"/>
    <w:rsid w:val="00824F85"/>
    <w:rsid w:val="00824FCA"/>
    <w:rsid w:val="008250CA"/>
    <w:rsid w:val="0082512B"/>
    <w:rsid w:val="008256D5"/>
    <w:rsid w:val="008267F2"/>
    <w:rsid w:val="00827F13"/>
    <w:rsid w:val="008315AD"/>
    <w:rsid w:val="00831718"/>
    <w:rsid w:val="00832048"/>
    <w:rsid w:val="00832F1B"/>
    <w:rsid w:val="00834B3A"/>
    <w:rsid w:val="00835198"/>
    <w:rsid w:val="008353C8"/>
    <w:rsid w:val="008373B4"/>
    <w:rsid w:val="00837F1F"/>
    <w:rsid w:val="008406EB"/>
    <w:rsid w:val="00840D89"/>
    <w:rsid w:val="0084110A"/>
    <w:rsid w:val="00841C01"/>
    <w:rsid w:val="00841C9D"/>
    <w:rsid w:val="00842BC7"/>
    <w:rsid w:val="00843443"/>
    <w:rsid w:val="00843AC8"/>
    <w:rsid w:val="00843C6A"/>
    <w:rsid w:val="00843F87"/>
    <w:rsid w:val="00844450"/>
    <w:rsid w:val="008447D4"/>
    <w:rsid w:val="00845420"/>
    <w:rsid w:val="00845D64"/>
    <w:rsid w:val="00845EE4"/>
    <w:rsid w:val="0084604C"/>
    <w:rsid w:val="00847230"/>
    <w:rsid w:val="008473A6"/>
    <w:rsid w:val="0085069F"/>
    <w:rsid w:val="008519B1"/>
    <w:rsid w:val="008529EC"/>
    <w:rsid w:val="00852B03"/>
    <w:rsid w:val="00852FC0"/>
    <w:rsid w:val="008538C0"/>
    <w:rsid w:val="00853D7A"/>
    <w:rsid w:val="008540FD"/>
    <w:rsid w:val="0085416E"/>
    <w:rsid w:val="008543E4"/>
    <w:rsid w:val="0085480D"/>
    <w:rsid w:val="00854A7B"/>
    <w:rsid w:val="00854FD6"/>
    <w:rsid w:val="008578B3"/>
    <w:rsid w:val="00860C2D"/>
    <w:rsid w:val="008610B7"/>
    <w:rsid w:val="00861D29"/>
    <w:rsid w:val="00862281"/>
    <w:rsid w:val="008622B7"/>
    <w:rsid w:val="00862315"/>
    <w:rsid w:val="008628E0"/>
    <w:rsid w:val="00862F8B"/>
    <w:rsid w:val="008639C5"/>
    <w:rsid w:val="008640F6"/>
    <w:rsid w:val="0086487E"/>
    <w:rsid w:val="00864A3E"/>
    <w:rsid w:val="00865214"/>
    <w:rsid w:val="00865658"/>
    <w:rsid w:val="00865881"/>
    <w:rsid w:val="00865D42"/>
    <w:rsid w:val="00866412"/>
    <w:rsid w:val="008670D2"/>
    <w:rsid w:val="008702D1"/>
    <w:rsid w:val="008709CB"/>
    <w:rsid w:val="00873352"/>
    <w:rsid w:val="00875011"/>
    <w:rsid w:val="00876737"/>
    <w:rsid w:val="008768FE"/>
    <w:rsid w:val="00880207"/>
    <w:rsid w:val="00880B34"/>
    <w:rsid w:val="008817C3"/>
    <w:rsid w:val="00881A93"/>
    <w:rsid w:val="00882855"/>
    <w:rsid w:val="00882930"/>
    <w:rsid w:val="00883882"/>
    <w:rsid w:val="00883BCC"/>
    <w:rsid w:val="0088487C"/>
    <w:rsid w:val="00885B90"/>
    <w:rsid w:val="00885C09"/>
    <w:rsid w:val="008878AD"/>
    <w:rsid w:val="0089013B"/>
    <w:rsid w:val="008901E4"/>
    <w:rsid w:val="008909BB"/>
    <w:rsid w:val="00892C66"/>
    <w:rsid w:val="008947EC"/>
    <w:rsid w:val="00894F97"/>
    <w:rsid w:val="00895000"/>
    <w:rsid w:val="00895502"/>
    <w:rsid w:val="0089558F"/>
    <w:rsid w:val="00896619"/>
    <w:rsid w:val="00897DF1"/>
    <w:rsid w:val="008A012B"/>
    <w:rsid w:val="008A0C1E"/>
    <w:rsid w:val="008A0CE9"/>
    <w:rsid w:val="008A0E20"/>
    <w:rsid w:val="008A33F4"/>
    <w:rsid w:val="008A43CD"/>
    <w:rsid w:val="008A49F4"/>
    <w:rsid w:val="008A5F0C"/>
    <w:rsid w:val="008A66D1"/>
    <w:rsid w:val="008A6B18"/>
    <w:rsid w:val="008A7A4F"/>
    <w:rsid w:val="008A7CDA"/>
    <w:rsid w:val="008B076B"/>
    <w:rsid w:val="008B1883"/>
    <w:rsid w:val="008B2923"/>
    <w:rsid w:val="008B5896"/>
    <w:rsid w:val="008B69F7"/>
    <w:rsid w:val="008B6F9E"/>
    <w:rsid w:val="008B7D62"/>
    <w:rsid w:val="008C05B4"/>
    <w:rsid w:val="008C1285"/>
    <w:rsid w:val="008C168E"/>
    <w:rsid w:val="008C2631"/>
    <w:rsid w:val="008C2718"/>
    <w:rsid w:val="008C2BD8"/>
    <w:rsid w:val="008C4129"/>
    <w:rsid w:val="008C4311"/>
    <w:rsid w:val="008C4CD0"/>
    <w:rsid w:val="008C4E09"/>
    <w:rsid w:val="008C7C77"/>
    <w:rsid w:val="008C7FEC"/>
    <w:rsid w:val="008D060B"/>
    <w:rsid w:val="008D114D"/>
    <w:rsid w:val="008D1745"/>
    <w:rsid w:val="008D2055"/>
    <w:rsid w:val="008D3177"/>
    <w:rsid w:val="008D3500"/>
    <w:rsid w:val="008D3B1A"/>
    <w:rsid w:val="008D7055"/>
    <w:rsid w:val="008D70FB"/>
    <w:rsid w:val="008E0035"/>
    <w:rsid w:val="008E1F85"/>
    <w:rsid w:val="008E1FF0"/>
    <w:rsid w:val="008E3220"/>
    <w:rsid w:val="008E4D06"/>
    <w:rsid w:val="008E56BF"/>
    <w:rsid w:val="008E5708"/>
    <w:rsid w:val="008E5B87"/>
    <w:rsid w:val="008E6708"/>
    <w:rsid w:val="008E6F2B"/>
    <w:rsid w:val="008F03D9"/>
    <w:rsid w:val="008F08C5"/>
    <w:rsid w:val="008F28B7"/>
    <w:rsid w:val="008F3440"/>
    <w:rsid w:val="008F3B6E"/>
    <w:rsid w:val="008F46F8"/>
    <w:rsid w:val="008F4D2C"/>
    <w:rsid w:val="008F4E5D"/>
    <w:rsid w:val="008F55BC"/>
    <w:rsid w:val="008F55ED"/>
    <w:rsid w:val="008F702E"/>
    <w:rsid w:val="008F7149"/>
    <w:rsid w:val="008F778B"/>
    <w:rsid w:val="00900444"/>
    <w:rsid w:val="00900BF6"/>
    <w:rsid w:val="0090151D"/>
    <w:rsid w:val="00902C58"/>
    <w:rsid w:val="00903D81"/>
    <w:rsid w:val="00905243"/>
    <w:rsid w:val="00905D26"/>
    <w:rsid w:val="00906310"/>
    <w:rsid w:val="0090636A"/>
    <w:rsid w:val="0090671F"/>
    <w:rsid w:val="00907090"/>
    <w:rsid w:val="0090723A"/>
    <w:rsid w:val="00907A53"/>
    <w:rsid w:val="00907D4F"/>
    <w:rsid w:val="009101B5"/>
    <w:rsid w:val="0091060B"/>
    <w:rsid w:val="00911C46"/>
    <w:rsid w:val="00911D26"/>
    <w:rsid w:val="00912AD3"/>
    <w:rsid w:val="00913295"/>
    <w:rsid w:val="00914158"/>
    <w:rsid w:val="009142D8"/>
    <w:rsid w:val="00914461"/>
    <w:rsid w:val="00914487"/>
    <w:rsid w:val="00915440"/>
    <w:rsid w:val="00917291"/>
    <w:rsid w:val="00917CB4"/>
    <w:rsid w:val="00920B52"/>
    <w:rsid w:val="00920C21"/>
    <w:rsid w:val="00920E1D"/>
    <w:rsid w:val="009214ED"/>
    <w:rsid w:val="00921A45"/>
    <w:rsid w:val="00922214"/>
    <w:rsid w:val="00922811"/>
    <w:rsid w:val="00922959"/>
    <w:rsid w:val="00923419"/>
    <w:rsid w:val="00923ECC"/>
    <w:rsid w:val="0092452F"/>
    <w:rsid w:val="0092673A"/>
    <w:rsid w:val="009277A9"/>
    <w:rsid w:val="00927C3C"/>
    <w:rsid w:val="009311AB"/>
    <w:rsid w:val="009312DA"/>
    <w:rsid w:val="009318EA"/>
    <w:rsid w:val="009321B9"/>
    <w:rsid w:val="009329C3"/>
    <w:rsid w:val="0093340E"/>
    <w:rsid w:val="00934750"/>
    <w:rsid w:val="00934799"/>
    <w:rsid w:val="00934AA4"/>
    <w:rsid w:val="009350FF"/>
    <w:rsid w:val="0093516E"/>
    <w:rsid w:val="00935B10"/>
    <w:rsid w:val="00935B57"/>
    <w:rsid w:val="009363B7"/>
    <w:rsid w:val="009364C8"/>
    <w:rsid w:val="00936892"/>
    <w:rsid w:val="009374C7"/>
    <w:rsid w:val="009375E0"/>
    <w:rsid w:val="009407D0"/>
    <w:rsid w:val="0094098D"/>
    <w:rsid w:val="00941BE7"/>
    <w:rsid w:val="0094251D"/>
    <w:rsid w:val="00942AF9"/>
    <w:rsid w:val="0094318A"/>
    <w:rsid w:val="00943CFC"/>
    <w:rsid w:val="00943D77"/>
    <w:rsid w:val="00944193"/>
    <w:rsid w:val="009455C5"/>
    <w:rsid w:val="00945835"/>
    <w:rsid w:val="0094595D"/>
    <w:rsid w:val="00946545"/>
    <w:rsid w:val="00947ACE"/>
    <w:rsid w:val="00947ADC"/>
    <w:rsid w:val="009512B4"/>
    <w:rsid w:val="009525A6"/>
    <w:rsid w:val="00954117"/>
    <w:rsid w:val="00954D3D"/>
    <w:rsid w:val="009559FF"/>
    <w:rsid w:val="00956AFC"/>
    <w:rsid w:val="00956CA9"/>
    <w:rsid w:val="00956CD9"/>
    <w:rsid w:val="00956E66"/>
    <w:rsid w:val="009571C4"/>
    <w:rsid w:val="00962439"/>
    <w:rsid w:val="0096267D"/>
    <w:rsid w:val="0096279C"/>
    <w:rsid w:val="00962AB7"/>
    <w:rsid w:val="00963740"/>
    <w:rsid w:val="00964F7A"/>
    <w:rsid w:val="009652E1"/>
    <w:rsid w:val="00965B57"/>
    <w:rsid w:val="00965ED3"/>
    <w:rsid w:val="00966419"/>
    <w:rsid w:val="0096683F"/>
    <w:rsid w:val="00966FDC"/>
    <w:rsid w:val="00967238"/>
    <w:rsid w:val="00971101"/>
    <w:rsid w:val="0097157F"/>
    <w:rsid w:val="00973627"/>
    <w:rsid w:val="00974790"/>
    <w:rsid w:val="00975A47"/>
    <w:rsid w:val="00975FC5"/>
    <w:rsid w:val="009762DC"/>
    <w:rsid w:val="009771F2"/>
    <w:rsid w:val="00977EC6"/>
    <w:rsid w:val="009802C5"/>
    <w:rsid w:val="009809E0"/>
    <w:rsid w:val="009819D2"/>
    <w:rsid w:val="00982250"/>
    <w:rsid w:val="00983A1D"/>
    <w:rsid w:val="00983BA9"/>
    <w:rsid w:val="00983EB7"/>
    <w:rsid w:val="00984151"/>
    <w:rsid w:val="00984523"/>
    <w:rsid w:val="0098637C"/>
    <w:rsid w:val="00986599"/>
    <w:rsid w:val="00986707"/>
    <w:rsid w:val="00986AF0"/>
    <w:rsid w:val="00986CE7"/>
    <w:rsid w:val="00987330"/>
    <w:rsid w:val="00987BF3"/>
    <w:rsid w:val="00991064"/>
    <w:rsid w:val="00991382"/>
    <w:rsid w:val="0099196A"/>
    <w:rsid w:val="00991A6D"/>
    <w:rsid w:val="00991B97"/>
    <w:rsid w:val="0099208D"/>
    <w:rsid w:val="00992F0D"/>
    <w:rsid w:val="0099305E"/>
    <w:rsid w:val="00993308"/>
    <w:rsid w:val="009938EF"/>
    <w:rsid w:val="00993C2F"/>
    <w:rsid w:val="00994501"/>
    <w:rsid w:val="00994911"/>
    <w:rsid w:val="00994991"/>
    <w:rsid w:val="00994C61"/>
    <w:rsid w:val="009952A7"/>
    <w:rsid w:val="009954C3"/>
    <w:rsid w:val="0099639D"/>
    <w:rsid w:val="009A0C91"/>
    <w:rsid w:val="009A0F0F"/>
    <w:rsid w:val="009A10FF"/>
    <w:rsid w:val="009A115B"/>
    <w:rsid w:val="009A117D"/>
    <w:rsid w:val="009A1211"/>
    <w:rsid w:val="009A19E4"/>
    <w:rsid w:val="009A209A"/>
    <w:rsid w:val="009A241B"/>
    <w:rsid w:val="009A2FD7"/>
    <w:rsid w:val="009A4436"/>
    <w:rsid w:val="009A4CC3"/>
    <w:rsid w:val="009A6DA3"/>
    <w:rsid w:val="009A6FF4"/>
    <w:rsid w:val="009B02E1"/>
    <w:rsid w:val="009B0B92"/>
    <w:rsid w:val="009B0D6A"/>
    <w:rsid w:val="009B0DD4"/>
    <w:rsid w:val="009B103D"/>
    <w:rsid w:val="009B1697"/>
    <w:rsid w:val="009B191B"/>
    <w:rsid w:val="009B23C0"/>
    <w:rsid w:val="009B26DE"/>
    <w:rsid w:val="009B4153"/>
    <w:rsid w:val="009B41BA"/>
    <w:rsid w:val="009B4E41"/>
    <w:rsid w:val="009B531A"/>
    <w:rsid w:val="009B5453"/>
    <w:rsid w:val="009B5CA3"/>
    <w:rsid w:val="009B615C"/>
    <w:rsid w:val="009B65A3"/>
    <w:rsid w:val="009B71E7"/>
    <w:rsid w:val="009B7D78"/>
    <w:rsid w:val="009B7DFB"/>
    <w:rsid w:val="009C08AF"/>
    <w:rsid w:val="009C255B"/>
    <w:rsid w:val="009C2992"/>
    <w:rsid w:val="009C30C4"/>
    <w:rsid w:val="009C3148"/>
    <w:rsid w:val="009C3E32"/>
    <w:rsid w:val="009C3FEA"/>
    <w:rsid w:val="009C5C5C"/>
    <w:rsid w:val="009C630F"/>
    <w:rsid w:val="009C687B"/>
    <w:rsid w:val="009C6B6F"/>
    <w:rsid w:val="009C6F59"/>
    <w:rsid w:val="009C75FC"/>
    <w:rsid w:val="009C772C"/>
    <w:rsid w:val="009C7D98"/>
    <w:rsid w:val="009D16E6"/>
    <w:rsid w:val="009D2FB2"/>
    <w:rsid w:val="009D31EE"/>
    <w:rsid w:val="009D5BB1"/>
    <w:rsid w:val="009D60D4"/>
    <w:rsid w:val="009D66AA"/>
    <w:rsid w:val="009D6D9F"/>
    <w:rsid w:val="009D6EE5"/>
    <w:rsid w:val="009D747D"/>
    <w:rsid w:val="009D7785"/>
    <w:rsid w:val="009D7FE1"/>
    <w:rsid w:val="009E007A"/>
    <w:rsid w:val="009E02D1"/>
    <w:rsid w:val="009E2F69"/>
    <w:rsid w:val="009E3C6A"/>
    <w:rsid w:val="009E41A6"/>
    <w:rsid w:val="009E4274"/>
    <w:rsid w:val="009E452E"/>
    <w:rsid w:val="009E49B0"/>
    <w:rsid w:val="009E523B"/>
    <w:rsid w:val="009E6B93"/>
    <w:rsid w:val="009E77B7"/>
    <w:rsid w:val="009E7925"/>
    <w:rsid w:val="009F0D15"/>
    <w:rsid w:val="009F19A1"/>
    <w:rsid w:val="009F2F2D"/>
    <w:rsid w:val="009F3736"/>
    <w:rsid w:val="009F3D8E"/>
    <w:rsid w:val="009F4CE2"/>
    <w:rsid w:val="009F50C2"/>
    <w:rsid w:val="00A008BC"/>
    <w:rsid w:val="00A010A2"/>
    <w:rsid w:val="00A01450"/>
    <w:rsid w:val="00A0190C"/>
    <w:rsid w:val="00A01A5C"/>
    <w:rsid w:val="00A01CE1"/>
    <w:rsid w:val="00A02187"/>
    <w:rsid w:val="00A02EAC"/>
    <w:rsid w:val="00A059F3"/>
    <w:rsid w:val="00A05DF5"/>
    <w:rsid w:val="00A06792"/>
    <w:rsid w:val="00A06982"/>
    <w:rsid w:val="00A07132"/>
    <w:rsid w:val="00A0755D"/>
    <w:rsid w:val="00A10644"/>
    <w:rsid w:val="00A1099B"/>
    <w:rsid w:val="00A125E4"/>
    <w:rsid w:val="00A13FE9"/>
    <w:rsid w:val="00A14EF6"/>
    <w:rsid w:val="00A15711"/>
    <w:rsid w:val="00A16049"/>
    <w:rsid w:val="00A164BD"/>
    <w:rsid w:val="00A16588"/>
    <w:rsid w:val="00A17FA0"/>
    <w:rsid w:val="00A208AC"/>
    <w:rsid w:val="00A20A02"/>
    <w:rsid w:val="00A20D5E"/>
    <w:rsid w:val="00A215DB"/>
    <w:rsid w:val="00A21D3E"/>
    <w:rsid w:val="00A222CC"/>
    <w:rsid w:val="00A2260F"/>
    <w:rsid w:val="00A22C2E"/>
    <w:rsid w:val="00A23D02"/>
    <w:rsid w:val="00A244FC"/>
    <w:rsid w:val="00A2480C"/>
    <w:rsid w:val="00A24AE1"/>
    <w:rsid w:val="00A25388"/>
    <w:rsid w:val="00A2607D"/>
    <w:rsid w:val="00A268E7"/>
    <w:rsid w:val="00A2696B"/>
    <w:rsid w:val="00A26BAE"/>
    <w:rsid w:val="00A273B5"/>
    <w:rsid w:val="00A27CA5"/>
    <w:rsid w:val="00A30A68"/>
    <w:rsid w:val="00A322C4"/>
    <w:rsid w:val="00A32902"/>
    <w:rsid w:val="00A3413E"/>
    <w:rsid w:val="00A346F0"/>
    <w:rsid w:val="00A34F54"/>
    <w:rsid w:val="00A3643B"/>
    <w:rsid w:val="00A37153"/>
    <w:rsid w:val="00A374FB"/>
    <w:rsid w:val="00A4067B"/>
    <w:rsid w:val="00A411CE"/>
    <w:rsid w:val="00A41D10"/>
    <w:rsid w:val="00A42116"/>
    <w:rsid w:val="00A425A6"/>
    <w:rsid w:val="00A42B45"/>
    <w:rsid w:val="00A43290"/>
    <w:rsid w:val="00A43363"/>
    <w:rsid w:val="00A437C3"/>
    <w:rsid w:val="00A43A26"/>
    <w:rsid w:val="00A43ACE"/>
    <w:rsid w:val="00A44A9A"/>
    <w:rsid w:val="00A44CF9"/>
    <w:rsid w:val="00A44F5C"/>
    <w:rsid w:val="00A453BA"/>
    <w:rsid w:val="00A4687B"/>
    <w:rsid w:val="00A4737A"/>
    <w:rsid w:val="00A504ED"/>
    <w:rsid w:val="00A5086A"/>
    <w:rsid w:val="00A51AD4"/>
    <w:rsid w:val="00A51C1D"/>
    <w:rsid w:val="00A51C2F"/>
    <w:rsid w:val="00A52F8E"/>
    <w:rsid w:val="00A55D37"/>
    <w:rsid w:val="00A566EF"/>
    <w:rsid w:val="00A57853"/>
    <w:rsid w:val="00A601B9"/>
    <w:rsid w:val="00A604BC"/>
    <w:rsid w:val="00A63F18"/>
    <w:rsid w:val="00A6424A"/>
    <w:rsid w:val="00A65023"/>
    <w:rsid w:val="00A658FD"/>
    <w:rsid w:val="00A661CD"/>
    <w:rsid w:val="00A667B6"/>
    <w:rsid w:val="00A66A9E"/>
    <w:rsid w:val="00A66E93"/>
    <w:rsid w:val="00A67505"/>
    <w:rsid w:val="00A67B3E"/>
    <w:rsid w:val="00A702AA"/>
    <w:rsid w:val="00A70587"/>
    <w:rsid w:val="00A70731"/>
    <w:rsid w:val="00A70FB5"/>
    <w:rsid w:val="00A71626"/>
    <w:rsid w:val="00A71B5F"/>
    <w:rsid w:val="00A71C0E"/>
    <w:rsid w:val="00A727F5"/>
    <w:rsid w:val="00A72FEF"/>
    <w:rsid w:val="00A743CF"/>
    <w:rsid w:val="00A74BB7"/>
    <w:rsid w:val="00A76D21"/>
    <w:rsid w:val="00A76E18"/>
    <w:rsid w:val="00A77245"/>
    <w:rsid w:val="00A77943"/>
    <w:rsid w:val="00A804B1"/>
    <w:rsid w:val="00A81213"/>
    <w:rsid w:val="00A82E0B"/>
    <w:rsid w:val="00A83AB5"/>
    <w:rsid w:val="00A84C9B"/>
    <w:rsid w:val="00A84FF4"/>
    <w:rsid w:val="00A858BF"/>
    <w:rsid w:val="00A85B41"/>
    <w:rsid w:val="00A87979"/>
    <w:rsid w:val="00A90B9C"/>
    <w:rsid w:val="00A9140A"/>
    <w:rsid w:val="00A92137"/>
    <w:rsid w:val="00A925C6"/>
    <w:rsid w:val="00A927BB"/>
    <w:rsid w:val="00A92F06"/>
    <w:rsid w:val="00A93F1B"/>
    <w:rsid w:val="00A93F99"/>
    <w:rsid w:val="00A9410D"/>
    <w:rsid w:val="00A94C9E"/>
    <w:rsid w:val="00A95B1F"/>
    <w:rsid w:val="00A973E0"/>
    <w:rsid w:val="00AA0A48"/>
    <w:rsid w:val="00AA1617"/>
    <w:rsid w:val="00AA1DC4"/>
    <w:rsid w:val="00AA20B3"/>
    <w:rsid w:val="00AA2429"/>
    <w:rsid w:val="00AA2776"/>
    <w:rsid w:val="00AA4C02"/>
    <w:rsid w:val="00AA51E7"/>
    <w:rsid w:val="00AA5785"/>
    <w:rsid w:val="00AA58C0"/>
    <w:rsid w:val="00AA6775"/>
    <w:rsid w:val="00AA6872"/>
    <w:rsid w:val="00AA6AE0"/>
    <w:rsid w:val="00AB00D6"/>
    <w:rsid w:val="00AB01E3"/>
    <w:rsid w:val="00AB1088"/>
    <w:rsid w:val="00AB2168"/>
    <w:rsid w:val="00AB232B"/>
    <w:rsid w:val="00AB2707"/>
    <w:rsid w:val="00AB3B7F"/>
    <w:rsid w:val="00AB3C72"/>
    <w:rsid w:val="00AB3E55"/>
    <w:rsid w:val="00AB5746"/>
    <w:rsid w:val="00AB61AC"/>
    <w:rsid w:val="00AB6BEA"/>
    <w:rsid w:val="00AB70B2"/>
    <w:rsid w:val="00AB7803"/>
    <w:rsid w:val="00AC0032"/>
    <w:rsid w:val="00AC121B"/>
    <w:rsid w:val="00AC2E32"/>
    <w:rsid w:val="00AC34DC"/>
    <w:rsid w:val="00AC35CF"/>
    <w:rsid w:val="00AC3A1E"/>
    <w:rsid w:val="00AC3DD7"/>
    <w:rsid w:val="00AC42A5"/>
    <w:rsid w:val="00AC56BF"/>
    <w:rsid w:val="00AC7325"/>
    <w:rsid w:val="00AC73C3"/>
    <w:rsid w:val="00AC73DE"/>
    <w:rsid w:val="00AC7959"/>
    <w:rsid w:val="00AC7B1A"/>
    <w:rsid w:val="00AC7E9B"/>
    <w:rsid w:val="00AD0630"/>
    <w:rsid w:val="00AD06C6"/>
    <w:rsid w:val="00AD2594"/>
    <w:rsid w:val="00AD3A89"/>
    <w:rsid w:val="00AD59F9"/>
    <w:rsid w:val="00AD631A"/>
    <w:rsid w:val="00AD77A2"/>
    <w:rsid w:val="00AE0759"/>
    <w:rsid w:val="00AE11E7"/>
    <w:rsid w:val="00AE1ACE"/>
    <w:rsid w:val="00AE2AB3"/>
    <w:rsid w:val="00AE2C1A"/>
    <w:rsid w:val="00AE332C"/>
    <w:rsid w:val="00AE3848"/>
    <w:rsid w:val="00AE4545"/>
    <w:rsid w:val="00AE4EE5"/>
    <w:rsid w:val="00AE53DB"/>
    <w:rsid w:val="00AE6A55"/>
    <w:rsid w:val="00AE6B07"/>
    <w:rsid w:val="00AF00A8"/>
    <w:rsid w:val="00AF0341"/>
    <w:rsid w:val="00AF09B8"/>
    <w:rsid w:val="00AF1535"/>
    <w:rsid w:val="00AF16DC"/>
    <w:rsid w:val="00AF1DEC"/>
    <w:rsid w:val="00AF27FC"/>
    <w:rsid w:val="00AF27FF"/>
    <w:rsid w:val="00AF2885"/>
    <w:rsid w:val="00AF33EE"/>
    <w:rsid w:val="00AF3896"/>
    <w:rsid w:val="00AF5678"/>
    <w:rsid w:val="00AF61CD"/>
    <w:rsid w:val="00AF6959"/>
    <w:rsid w:val="00AF6AAC"/>
    <w:rsid w:val="00AF6B9A"/>
    <w:rsid w:val="00AF7E39"/>
    <w:rsid w:val="00B011D5"/>
    <w:rsid w:val="00B011F1"/>
    <w:rsid w:val="00B02070"/>
    <w:rsid w:val="00B024B9"/>
    <w:rsid w:val="00B02764"/>
    <w:rsid w:val="00B02AFE"/>
    <w:rsid w:val="00B034F3"/>
    <w:rsid w:val="00B053E1"/>
    <w:rsid w:val="00B05414"/>
    <w:rsid w:val="00B06342"/>
    <w:rsid w:val="00B06862"/>
    <w:rsid w:val="00B06E45"/>
    <w:rsid w:val="00B111DD"/>
    <w:rsid w:val="00B11C65"/>
    <w:rsid w:val="00B12FC9"/>
    <w:rsid w:val="00B13A5F"/>
    <w:rsid w:val="00B13BB5"/>
    <w:rsid w:val="00B14323"/>
    <w:rsid w:val="00B1637F"/>
    <w:rsid w:val="00B17F24"/>
    <w:rsid w:val="00B205CE"/>
    <w:rsid w:val="00B205D4"/>
    <w:rsid w:val="00B2115B"/>
    <w:rsid w:val="00B224E4"/>
    <w:rsid w:val="00B22EC5"/>
    <w:rsid w:val="00B23157"/>
    <w:rsid w:val="00B2334A"/>
    <w:rsid w:val="00B24AD7"/>
    <w:rsid w:val="00B250D3"/>
    <w:rsid w:val="00B25F6C"/>
    <w:rsid w:val="00B26549"/>
    <w:rsid w:val="00B26F28"/>
    <w:rsid w:val="00B3106F"/>
    <w:rsid w:val="00B312E9"/>
    <w:rsid w:val="00B3171C"/>
    <w:rsid w:val="00B32890"/>
    <w:rsid w:val="00B33862"/>
    <w:rsid w:val="00B33892"/>
    <w:rsid w:val="00B3486C"/>
    <w:rsid w:val="00B350EC"/>
    <w:rsid w:val="00B357E8"/>
    <w:rsid w:val="00B3586D"/>
    <w:rsid w:val="00B35F18"/>
    <w:rsid w:val="00B369B8"/>
    <w:rsid w:val="00B40796"/>
    <w:rsid w:val="00B40F9A"/>
    <w:rsid w:val="00B41128"/>
    <w:rsid w:val="00B4298A"/>
    <w:rsid w:val="00B42C0D"/>
    <w:rsid w:val="00B43461"/>
    <w:rsid w:val="00B43C00"/>
    <w:rsid w:val="00B43D6F"/>
    <w:rsid w:val="00B44FA4"/>
    <w:rsid w:val="00B4515E"/>
    <w:rsid w:val="00B45DFB"/>
    <w:rsid w:val="00B45E6C"/>
    <w:rsid w:val="00B5121B"/>
    <w:rsid w:val="00B5153D"/>
    <w:rsid w:val="00B51692"/>
    <w:rsid w:val="00B52671"/>
    <w:rsid w:val="00B53E88"/>
    <w:rsid w:val="00B54624"/>
    <w:rsid w:val="00B546D0"/>
    <w:rsid w:val="00B5490F"/>
    <w:rsid w:val="00B56BCB"/>
    <w:rsid w:val="00B56D37"/>
    <w:rsid w:val="00B56E5E"/>
    <w:rsid w:val="00B57059"/>
    <w:rsid w:val="00B60413"/>
    <w:rsid w:val="00B6136C"/>
    <w:rsid w:val="00B61F2C"/>
    <w:rsid w:val="00B6529F"/>
    <w:rsid w:val="00B6566D"/>
    <w:rsid w:val="00B65771"/>
    <w:rsid w:val="00B70CBF"/>
    <w:rsid w:val="00B71F7A"/>
    <w:rsid w:val="00B74A71"/>
    <w:rsid w:val="00B75584"/>
    <w:rsid w:val="00B76B31"/>
    <w:rsid w:val="00B77B05"/>
    <w:rsid w:val="00B8071B"/>
    <w:rsid w:val="00B808D7"/>
    <w:rsid w:val="00B8097F"/>
    <w:rsid w:val="00B81395"/>
    <w:rsid w:val="00B819BB"/>
    <w:rsid w:val="00B83388"/>
    <w:rsid w:val="00B83E1A"/>
    <w:rsid w:val="00B844C1"/>
    <w:rsid w:val="00B8450F"/>
    <w:rsid w:val="00B84545"/>
    <w:rsid w:val="00B8454F"/>
    <w:rsid w:val="00B84CB9"/>
    <w:rsid w:val="00B84DB4"/>
    <w:rsid w:val="00B8539C"/>
    <w:rsid w:val="00B861E7"/>
    <w:rsid w:val="00B9096E"/>
    <w:rsid w:val="00B90E1A"/>
    <w:rsid w:val="00B91059"/>
    <w:rsid w:val="00B92518"/>
    <w:rsid w:val="00B93CE1"/>
    <w:rsid w:val="00B93E6F"/>
    <w:rsid w:val="00B94D21"/>
    <w:rsid w:val="00B95372"/>
    <w:rsid w:val="00B9583C"/>
    <w:rsid w:val="00B95A7B"/>
    <w:rsid w:val="00B95F04"/>
    <w:rsid w:val="00B96604"/>
    <w:rsid w:val="00B97EDA"/>
    <w:rsid w:val="00BA01F2"/>
    <w:rsid w:val="00BA02C4"/>
    <w:rsid w:val="00BA09D2"/>
    <w:rsid w:val="00BA2208"/>
    <w:rsid w:val="00BA5FDD"/>
    <w:rsid w:val="00BA7439"/>
    <w:rsid w:val="00BA78E7"/>
    <w:rsid w:val="00BB02D1"/>
    <w:rsid w:val="00BB0C33"/>
    <w:rsid w:val="00BB1947"/>
    <w:rsid w:val="00BB23C3"/>
    <w:rsid w:val="00BB5392"/>
    <w:rsid w:val="00BB5497"/>
    <w:rsid w:val="00BB61B5"/>
    <w:rsid w:val="00BB7A16"/>
    <w:rsid w:val="00BC0AC0"/>
    <w:rsid w:val="00BC3354"/>
    <w:rsid w:val="00BC3EAC"/>
    <w:rsid w:val="00BC4295"/>
    <w:rsid w:val="00BC4915"/>
    <w:rsid w:val="00BC50B5"/>
    <w:rsid w:val="00BC5328"/>
    <w:rsid w:val="00BC5AD6"/>
    <w:rsid w:val="00BC742E"/>
    <w:rsid w:val="00BC7AF2"/>
    <w:rsid w:val="00BC7CA7"/>
    <w:rsid w:val="00BD00A2"/>
    <w:rsid w:val="00BD0A59"/>
    <w:rsid w:val="00BD0B1B"/>
    <w:rsid w:val="00BD0DAC"/>
    <w:rsid w:val="00BD1300"/>
    <w:rsid w:val="00BD1906"/>
    <w:rsid w:val="00BD6963"/>
    <w:rsid w:val="00BD6985"/>
    <w:rsid w:val="00BE10B1"/>
    <w:rsid w:val="00BE21DD"/>
    <w:rsid w:val="00BE28F9"/>
    <w:rsid w:val="00BE2B90"/>
    <w:rsid w:val="00BE406B"/>
    <w:rsid w:val="00BE43C7"/>
    <w:rsid w:val="00BE466C"/>
    <w:rsid w:val="00BE5477"/>
    <w:rsid w:val="00BE7F9F"/>
    <w:rsid w:val="00BF015D"/>
    <w:rsid w:val="00BF0A79"/>
    <w:rsid w:val="00BF0A8F"/>
    <w:rsid w:val="00BF0D89"/>
    <w:rsid w:val="00BF1B04"/>
    <w:rsid w:val="00BF222B"/>
    <w:rsid w:val="00BF2443"/>
    <w:rsid w:val="00BF3FB2"/>
    <w:rsid w:val="00BF4FEB"/>
    <w:rsid w:val="00BF71FE"/>
    <w:rsid w:val="00BF75B1"/>
    <w:rsid w:val="00BF7842"/>
    <w:rsid w:val="00BF79F6"/>
    <w:rsid w:val="00BF7D2A"/>
    <w:rsid w:val="00C00E02"/>
    <w:rsid w:val="00C03596"/>
    <w:rsid w:val="00C0403A"/>
    <w:rsid w:val="00C04142"/>
    <w:rsid w:val="00C04D22"/>
    <w:rsid w:val="00C05946"/>
    <w:rsid w:val="00C06653"/>
    <w:rsid w:val="00C06BC8"/>
    <w:rsid w:val="00C06BF0"/>
    <w:rsid w:val="00C06D6C"/>
    <w:rsid w:val="00C0734B"/>
    <w:rsid w:val="00C075A1"/>
    <w:rsid w:val="00C07797"/>
    <w:rsid w:val="00C11063"/>
    <w:rsid w:val="00C11172"/>
    <w:rsid w:val="00C113F9"/>
    <w:rsid w:val="00C11AF5"/>
    <w:rsid w:val="00C12280"/>
    <w:rsid w:val="00C13365"/>
    <w:rsid w:val="00C14E43"/>
    <w:rsid w:val="00C16071"/>
    <w:rsid w:val="00C162CD"/>
    <w:rsid w:val="00C16555"/>
    <w:rsid w:val="00C176F8"/>
    <w:rsid w:val="00C17A90"/>
    <w:rsid w:val="00C17FDF"/>
    <w:rsid w:val="00C20987"/>
    <w:rsid w:val="00C21E37"/>
    <w:rsid w:val="00C24138"/>
    <w:rsid w:val="00C24999"/>
    <w:rsid w:val="00C26652"/>
    <w:rsid w:val="00C2725C"/>
    <w:rsid w:val="00C30E03"/>
    <w:rsid w:val="00C30FA3"/>
    <w:rsid w:val="00C31A29"/>
    <w:rsid w:val="00C31C6C"/>
    <w:rsid w:val="00C31D6A"/>
    <w:rsid w:val="00C323EC"/>
    <w:rsid w:val="00C3320D"/>
    <w:rsid w:val="00C33845"/>
    <w:rsid w:val="00C34523"/>
    <w:rsid w:val="00C346D8"/>
    <w:rsid w:val="00C35613"/>
    <w:rsid w:val="00C35DAD"/>
    <w:rsid w:val="00C4014E"/>
    <w:rsid w:val="00C4017B"/>
    <w:rsid w:val="00C40828"/>
    <w:rsid w:val="00C41503"/>
    <w:rsid w:val="00C42022"/>
    <w:rsid w:val="00C420C3"/>
    <w:rsid w:val="00C43857"/>
    <w:rsid w:val="00C441F4"/>
    <w:rsid w:val="00C4444D"/>
    <w:rsid w:val="00C45150"/>
    <w:rsid w:val="00C45DE4"/>
    <w:rsid w:val="00C46AAA"/>
    <w:rsid w:val="00C4732D"/>
    <w:rsid w:val="00C473EC"/>
    <w:rsid w:val="00C47AA6"/>
    <w:rsid w:val="00C500B0"/>
    <w:rsid w:val="00C50FA7"/>
    <w:rsid w:val="00C52649"/>
    <w:rsid w:val="00C5290E"/>
    <w:rsid w:val="00C52E2D"/>
    <w:rsid w:val="00C537F1"/>
    <w:rsid w:val="00C56AED"/>
    <w:rsid w:val="00C574BD"/>
    <w:rsid w:val="00C60C32"/>
    <w:rsid w:val="00C60DF0"/>
    <w:rsid w:val="00C61D4D"/>
    <w:rsid w:val="00C629F0"/>
    <w:rsid w:val="00C6386E"/>
    <w:rsid w:val="00C64885"/>
    <w:rsid w:val="00C64AB8"/>
    <w:rsid w:val="00C64DB0"/>
    <w:rsid w:val="00C64FCF"/>
    <w:rsid w:val="00C65733"/>
    <w:rsid w:val="00C65BDE"/>
    <w:rsid w:val="00C65C4F"/>
    <w:rsid w:val="00C66E51"/>
    <w:rsid w:val="00C66F25"/>
    <w:rsid w:val="00C67D12"/>
    <w:rsid w:val="00C704A7"/>
    <w:rsid w:val="00C70FDB"/>
    <w:rsid w:val="00C7173E"/>
    <w:rsid w:val="00C7331E"/>
    <w:rsid w:val="00C7386D"/>
    <w:rsid w:val="00C74844"/>
    <w:rsid w:val="00C74F40"/>
    <w:rsid w:val="00C75AC3"/>
    <w:rsid w:val="00C76057"/>
    <w:rsid w:val="00C771C0"/>
    <w:rsid w:val="00C77290"/>
    <w:rsid w:val="00C844EF"/>
    <w:rsid w:val="00C8479E"/>
    <w:rsid w:val="00C87160"/>
    <w:rsid w:val="00C87CE3"/>
    <w:rsid w:val="00C9070E"/>
    <w:rsid w:val="00C90921"/>
    <w:rsid w:val="00C90BD6"/>
    <w:rsid w:val="00C90CD7"/>
    <w:rsid w:val="00C90F1E"/>
    <w:rsid w:val="00C91190"/>
    <w:rsid w:val="00C9354D"/>
    <w:rsid w:val="00C93AEC"/>
    <w:rsid w:val="00C93FBF"/>
    <w:rsid w:val="00C94C3C"/>
    <w:rsid w:val="00C96B52"/>
    <w:rsid w:val="00CA172B"/>
    <w:rsid w:val="00CA3597"/>
    <w:rsid w:val="00CA3AB5"/>
    <w:rsid w:val="00CA3E8D"/>
    <w:rsid w:val="00CA5616"/>
    <w:rsid w:val="00CA5751"/>
    <w:rsid w:val="00CA5A42"/>
    <w:rsid w:val="00CA5E70"/>
    <w:rsid w:val="00CA6390"/>
    <w:rsid w:val="00CA648C"/>
    <w:rsid w:val="00CA7221"/>
    <w:rsid w:val="00CA75CF"/>
    <w:rsid w:val="00CA7734"/>
    <w:rsid w:val="00CA7B4D"/>
    <w:rsid w:val="00CA7B74"/>
    <w:rsid w:val="00CA7D03"/>
    <w:rsid w:val="00CB0AD7"/>
    <w:rsid w:val="00CB3006"/>
    <w:rsid w:val="00CB3DAF"/>
    <w:rsid w:val="00CB3F6B"/>
    <w:rsid w:val="00CB41FE"/>
    <w:rsid w:val="00CB4495"/>
    <w:rsid w:val="00CB4677"/>
    <w:rsid w:val="00CB46C5"/>
    <w:rsid w:val="00CB4A3E"/>
    <w:rsid w:val="00CB6F39"/>
    <w:rsid w:val="00CB7D0B"/>
    <w:rsid w:val="00CC26CB"/>
    <w:rsid w:val="00CC45FB"/>
    <w:rsid w:val="00CC70DF"/>
    <w:rsid w:val="00CC70E3"/>
    <w:rsid w:val="00CC7F44"/>
    <w:rsid w:val="00CD02FC"/>
    <w:rsid w:val="00CD04E4"/>
    <w:rsid w:val="00CD0B70"/>
    <w:rsid w:val="00CD124A"/>
    <w:rsid w:val="00CD230C"/>
    <w:rsid w:val="00CD4BD1"/>
    <w:rsid w:val="00CD75C0"/>
    <w:rsid w:val="00CD7C77"/>
    <w:rsid w:val="00CD7CAD"/>
    <w:rsid w:val="00CE09C7"/>
    <w:rsid w:val="00CE2098"/>
    <w:rsid w:val="00CE2644"/>
    <w:rsid w:val="00CE2B31"/>
    <w:rsid w:val="00CE3674"/>
    <w:rsid w:val="00CE5EF5"/>
    <w:rsid w:val="00CE6988"/>
    <w:rsid w:val="00CE7829"/>
    <w:rsid w:val="00CE7B5D"/>
    <w:rsid w:val="00CF0448"/>
    <w:rsid w:val="00CF0A7B"/>
    <w:rsid w:val="00CF1DD3"/>
    <w:rsid w:val="00CF2299"/>
    <w:rsid w:val="00CF2BE9"/>
    <w:rsid w:val="00CF2C44"/>
    <w:rsid w:val="00CF3076"/>
    <w:rsid w:val="00CF3E35"/>
    <w:rsid w:val="00CF4D7D"/>
    <w:rsid w:val="00CF4F88"/>
    <w:rsid w:val="00CF5BDF"/>
    <w:rsid w:val="00CF6AD5"/>
    <w:rsid w:val="00CF6C0F"/>
    <w:rsid w:val="00CF7BFB"/>
    <w:rsid w:val="00CF7EA5"/>
    <w:rsid w:val="00D005DD"/>
    <w:rsid w:val="00D016C8"/>
    <w:rsid w:val="00D02C68"/>
    <w:rsid w:val="00D03874"/>
    <w:rsid w:val="00D0498F"/>
    <w:rsid w:val="00D04B77"/>
    <w:rsid w:val="00D1086F"/>
    <w:rsid w:val="00D112DC"/>
    <w:rsid w:val="00D118F5"/>
    <w:rsid w:val="00D11FD1"/>
    <w:rsid w:val="00D12963"/>
    <w:rsid w:val="00D13840"/>
    <w:rsid w:val="00D14F00"/>
    <w:rsid w:val="00D157E9"/>
    <w:rsid w:val="00D16025"/>
    <w:rsid w:val="00D160CB"/>
    <w:rsid w:val="00D200F4"/>
    <w:rsid w:val="00D214C7"/>
    <w:rsid w:val="00D22468"/>
    <w:rsid w:val="00D23C87"/>
    <w:rsid w:val="00D23F87"/>
    <w:rsid w:val="00D24642"/>
    <w:rsid w:val="00D24C06"/>
    <w:rsid w:val="00D25A0C"/>
    <w:rsid w:val="00D25E8D"/>
    <w:rsid w:val="00D27450"/>
    <w:rsid w:val="00D33227"/>
    <w:rsid w:val="00D35077"/>
    <w:rsid w:val="00D35404"/>
    <w:rsid w:val="00D360F7"/>
    <w:rsid w:val="00D3622F"/>
    <w:rsid w:val="00D37A4A"/>
    <w:rsid w:val="00D37AB8"/>
    <w:rsid w:val="00D406C4"/>
    <w:rsid w:val="00D4084D"/>
    <w:rsid w:val="00D40AC9"/>
    <w:rsid w:val="00D41958"/>
    <w:rsid w:val="00D439DC"/>
    <w:rsid w:val="00D46644"/>
    <w:rsid w:val="00D47232"/>
    <w:rsid w:val="00D47384"/>
    <w:rsid w:val="00D508F8"/>
    <w:rsid w:val="00D50A91"/>
    <w:rsid w:val="00D51493"/>
    <w:rsid w:val="00D52790"/>
    <w:rsid w:val="00D52CBE"/>
    <w:rsid w:val="00D5344F"/>
    <w:rsid w:val="00D5373B"/>
    <w:rsid w:val="00D53DB2"/>
    <w:rsid w:val="00D55C2C"/>
    <w:rsid w:val="00D55F14"/>
    <w:rsid w:val="00D56925"/>
    <w:rsid w:val="00D5732D"/>
    <w:rsid w:val="00D576AE"/>
    <w:rsid w:val="00D57BC2"/>
    <w:rsid w:val="00D608AA"/>
    <w:rsid w:val="00D61429"/>
    <w:rsid w:val="00D6196C"/>
    <w:rsid w:val="00D63A5E"/>
    <w:rsid w:val="00D63AD9"/>
    <w:rsid w:val="00D640CB"/>
    <w:rsid w:val="00D64BB0"/>
    <w:rsid w:val="00D658BF"/>
    <w:rsid w:val="00D65F6E"/>
    <w:rsid w:val="00D679DF"/>
    <w:rsid w:val="00D67E33"/>
    <w:rsid w:val="00D70BC6"/>
    <w:rsid w:val="00D71173"/>
    <w:rsid w:val="00D71AC5"/>
    <w:rsid w:val="00D7226C"/>
    <w:rsid w:val="00D7281A"/>
    <w:rsid w:val="00D73503"/>
    <w:rsid w:val="00D73DD1"/>
    <w:rsid w:val="00D74084"/>
    <w:rsid w:val="00D740D8"/>
    <w:rsid w:val="00D7424E"/>
    <w:rsid w:val="00D74D9F"/>
    <w:rsid w:val="00D7619F"/>
    <w:rsid w:val="00D76789"/>
    <w:rsid w:val="00D77235"/>
    <w:rsid w:val="00D77E43"/>
    <w:rsid w:val="00D8125C"/>
    <w:rsid w:val="00D81C91"/>
    <w:rsid w:val="00D82BF1"/>
    <w:rsid w:val="00D8345C"/>
    <w:rsid w:val="00D83A29"/>
    <w:rsid w:val="00D83D32"/>
    <w:rsid w:val="00D8482D"/>
    <w:rsid w:val="00D84AF7"/>
    <w:rsid w:val="00D852EB"/>
    <w:rsid w:val="00D853D4"/>
    <w:rsid w:val="00D8577F"/>
    <w:rsid w:val="00D8655D"/>
    <w:rsid w:val="00D87285"/>
    <w:rsid w:val="00D912E2"/>
    <w:rsid w:val="00D91B37"/>
    <w:rsid w:val="00D91C3B"/>
    <w:rsid w:val="00D91F1A"/>
    <w:rsid w:val="00DA081D"/>
    <w:rsid w:val="00DA08B0"/>
    <w:rsid w:val="00DA0E75"/>
    <w:rsid w:val="00DA1155"/>
    <w:rsid w:val="00DA1956"/>
    <w:rsid w:val="00DA2553"/>
    <w:rsid w:val="00DA309E"/>
    <w:rsid w:val="00DA41C2"/>
    <w:rsid w:val="00DA56ED"/>
    <w:rsid w:val="00DA6703"/>
    <w:rsid w:val="00DA75E7"/>
    <w:rsid w:val="00DB021E"/>
    <w:rsid w:val="00DB064F"/>
    <w:rsid w:val="00DB1F3B"/>
    <w:rsid w:val="00DB234C"/>
    <w:rsid w:val="00DB32DD"/>
    <w:rsid w:val="00DB3491"/>
    <w:rsid w:val="00DB3C84"/>
    <w:rsid w:val="00DB5316"/>
    <w:rsid w:val="00DB6271"/>
    <w:rsid w:val="00DB65D9"/>
    <w:rsid w:val="00DB6D36"/>
    <w:rsid w:val="00DC06E3"/>
    <w:rsid w:val="00DC14E6"/>
    <w:rsid w:val="00DC38F2"/>
    <w:rsid w:val="00DC3B82"/>
    <w:rsid w:val="00DC43AA"/>
    <w:rsid w:val="00DC5078"/>
    <w:rsid w:val="00DC51B8"/>
    <w:rsid w:val="00DC56F0"/>
    <w:rsid w:val="00DC5DE2"/>
    <w:rsid w:val="00DC6F33"/>
    <w:rsid w:val="00DD006A"/>
    <w:rsid w:val="00DD28A2"/>
    <w:rsid w:val="00DD36AB"/>
    <w:rsid w:val="00DD3F89"/>
    <w:rsid w:val="00DD47F0"/>
    <w:rsid w:val="00DD4BEB"/>
    <w:rsid w:val="00DD4F90"/>
    <w:rsid w:val="00DD5DC7"/>
    <w:rsid w:val="00DD6BAB"/>
    <w:rsid w:val="00DD6C6A"/>
    <w:rsid w:val="00DD6E2F"/>
    <w:rsid w:val="00DE0336"/>
    <w:rsid w:val="00DE0946"/>
    <w:rsid w:val="00DE1014"/>
    <w:rsid w:val="00DE1056"/>
    <w:rsid w:val="00DE17FF"/>
    <w:rsid w:val="00DE24D8"/>
    <w:rsid w:val="00DE2774"/>
    <w:rsid w:val="00DE285F"/>
    <w:rsid w:val="00DE2A03"/>
    <w:rsid w:val="00DE5FA8"/>
    <w:rsid w:val="00DE6A11"/>
    <w:rsid w:val="00DE6AC3"/>
    <w:rsid w:val="00DE7D6D"/>
    <w:rsid w:val="00DF0932"/>
    <w:rsid w:val="00DF0F5A"/>
    <w:rsid w:val="00DF0FAF"/>
    <w:rsid w:val="00DF1B44"/>
    <w:rsid w:val="00DF208C"/>
    <w:rsid w:val="00DF29E4"/>
    <w:rsid w:val="00DF2E64"/>
    <w:rsid w:val="00DF30F9"/>
    <w:rsid w:val="00DF3D22"/>
    <w:rsid w:val="00DF401A"/>
    <w:rsid w:val="00DF41D4"/>
    <w:rsid w:val="00DF5C7E"/>
    <w:rsid w:val="00DF6C76"/>
    <w:rsid w:val="00DF761A"/>
    <w:rsid w:val="00DF79FE"/>
    <w:rsid w:val="00E0126B"/>
    <w:rsid w:val="00E02075"/>
    <w:rsid w:val="00E02267"/>
    <w:rsid w:val="00E022C5"/>
    <w:rsid w:val="00E03089"/>
    <w:rsid w:val="00E031B8"/>
    <w:rsid w:val="00E03E78"/>
    <w:rsid w:val="00E04DA1"/>
    <w:rsid w:val="00E04E2F"/>
    <w:rsid w:val="00E0602A"/>
    <w:rsid w:val="00E06BDF"/>
    <w:rsid w:val="00E06CBF"/>
    <w:rsid w:val="00E06CF5"/>
    <w:rsid w:val="00E07630"/>
    <w:rsid w:val="00E077CA"/>
    <w:rsid w:val="00E109AF"/>
    <w:rsid w:val="00E13511"/>
    <w:rsid w:val="00E13C9B"/>
    <w:rsid w:val="00E13FA4"/>
    <w:rsid w:val="00E14118"/>
    <w:rsid w:val="00E15846"/>
    <w:rsid w:val="00E15E11"/>
    <w:rsid w:val="00E16330"/>
    <w:rsid w:val="00E169E8"/>
    <w:rsid w:val="00E17A7C"/>
    <w:rsid w:val="00E20025"/>
    <w:rsid w:val="00E21A4A"/>
    <w:rsid w:val="00E21D0E"/>
    <w:rsid w:val="00E225C4"/>
    <w:rsid w:val="00E2260C"/>
    <w:rsid w:val="00E2277A"/>
    <w:rsid w:val="00E229ED"/>
    <w:rsid w:val="00E2300B"/>
    <w:rsid w:val="00E2399F"/>
    <w:rsid w:val="00E23B15"/>
    <w:rsid w:val="00E23C6D"/>
    <w:rsid w:val="00E24B90"/>
    <w:rsid w:val="00E25541"/>
    <w:rsid w:val="00E25902"/>
    <w:rsid w:val="00E25B87"/>
    <w:rsid w:val="00E26719"/>
    <w:rsid w:val="00E27BC6"/>
    <w:rsid w:val="00E27CF0"/>
    <w:rsid w:val="00E304C8"/>
    <w:rsid w:val="00E30AD1"/>
    <w:rsid w:val="00E30AE0"/>
    <w:rsid w:val="00E30F17"/>
    <w:rsid w:val="00E31E2A"/>
    <w:rsid w:val="00E3214B"/>
    <w:rsid w:val="00E32860"/>
    <w:rsid w:val="00E3425F"/>
    <w:rsid w:val="00E34467"/>
    <w:rsid w:val="00E34571"/>
    <w:rsid w:val="00E35D52"/>
    <w:rsid w:val="00E35EA9"/>
    <w:rsid w:val="00E370CF"/>
    <w:rsid w:val="00E418C7"/>
    <w:rsid w:val="00E420BA"/>
    <w:rsid w:val="00E425E7"/>
    <w:rsid w:val="00E44F5C"/>
    <w:rsid w:val="00E45C3D"/>
    <w:rsid w:val="00E46181"/>
    <w:rsid w:val="00E4665C"/>
    <w:rsid w:val="00E46827"/>
    <w:rsid w:val="00E5024F"/>
    <w:rsid w:val="00E50323"/>
    <w:rsid w:val="00E52922"/>
    <w:rsid w:val="00E54AC6"/>
    <w:rsid w:val="00E55660"/>
    <w:rsid w:val="00E55A74"/>
    <w:rsid w:val="00E56BC9"/>
    <w:rsid w:val="00E60447"/>
    <w:rsid w:val="00E6044F"/>
    <w:rsid w:val="00E608AA"/>
    <w:rsid w:val="00E6227A"/>
    <w:rsid w:val="00E6255B"/>
    <w:rsid w:val="00E63763"/>
    <w:rsid w:val="00E63A8A"/>
    <w:rsid w:val="00E64694"/>
    <w:rsid w:val="00E64D92"/>
    <w:rsid w:val="00E67A35"/>
    <w:rsid w:val="00E67C35"/>
    <w:rsid w:val="00E7009A"/>
    <w:rsid w:val="00E70824"/>
    <w:rsid w:val="00E71913"/>
    <w:rsid w:val="00E71B7D"/>
    <w:rsid w:val="00E72837"/>
    <w:rsid w:val="00E72E90"/>
    <w:rsid w:val="00E73324"/>
    <w:rsid w:val="00E7345B"/>
    <w:rsid w:val="00E740C3"/>
    <w:rsid w:val="00E747DF"/>
    <w:rsid w:val="00E762A4"/>
    <w:rsid w:val="00E76F57"/>
    <w:rsid w:val="00E77480"/>
    <w:rsid w:val="00E775B8"/>
    <w:rsid w:val="00E8035C"/>
    <w:rsid w:val="00E81C37"/>
    <w:rsid w:val="00E835DB"/>
    <w:rsid w:val="00E844A7"/>
    <w:rsid w:val="00E8637D"/>
    <w:rsid w:val="00E8659A"/>
    <w:rsid w:val="00E87ADA"/>
    <w:rsid w:val="00E90556"/>
    <w:rsid w:val="00E909EC"/>
    <w:rsid w:val="00E91BCE"/>
    <w:rsid w:val="00E91F32"/>
    <w:rsid w:val="00E93BA6"/>
    <w:rsid w:val="00E94008"/>
    <w:rsid w:val="00E9401D"/>
    <w:rsid w:val="00E947EC"/>
    <w:rsid w:val="00E94B31"/>
    <w:rsid w:val="00E95E01"/>
    <w:rsid w:val="00E9621D"/>
    <w:rsid w:val="00E97EA5"/>
    <w:rsid w:val="00EA028C"/>
    <w:rsid w:val="00EA1A21"/>
    <w:rsid w:val="00EA2D6C"/>
    <w:rsid w:val="00EA3D4E"/>
    <w:rsid w:val="00EA4D59"/>
    <w:rsid w:val="00EA4EC0"/>
    <w:rsid w:val="00EA52A1"/>
    <w:rsid w:val="00EA53DB"/>
    <w:rsid w:val="00EA5E05"/>
    <w:rsid w:val="00EA6C3A"/>
    <w:rsid w:val="00EA6EDD"/>
    <w:rsid w:val="00EB0960"/>
    <w:rsid w:val="00EB0B85"/>
    <w:rsid w:val="00EB13A5"/>
    <w:rsid w:val="00EB1F3C"/>
    <w:rsid w:val="00EB2578"/>
    <w:rsid w:val="00EB3014"/>
    <w:rsid w:val="00EB3F41"/>
    <w:rsid w:val="00EB4572"/>
    <w:rsid w:val="00EB4678"/>
    <w:rsid w:val="00EB4F0A"/>
    <w:rsid w:val="00EB5602"/>
    <w:rsid w:val="00EB5C83"/>
    <w:rsid w:val="00EB61B6"/>
    <w:rsid w:val="00EB6235"/>
    <w:rsid w:val="00EB6CAB"/>
    <w:rsid w:val="00EB7FC8"/>
    <w:rsid w:val="00EC019D"/>
    <w:rsid w:val="00EC253D"/>
    <w:rsid w:val="00EC3AC4"/>
    <w:rsid w:val="00EC4196"/>
    <w:rsid w:val="00EC4798"/>
    <w:rsid w:val="00EC567C"/>
    <w:rsid w:val="00EC5CEC"/>
    <w:rsid w:val="00EC69F1"/>
    <w:rsid w:val="00EC6C80"/>
    <w:rsid w:val="00EC75F7"/>
    <w:rsid w:val="00ED0533"/>
    <w:rsid w:val="00ED1586"/>
    <w:rsid w:val="00ED3109"/>
    <w:rsid w:val="00ED3750"/>
    <w:rsid w:val="00ED4850"/>
    <w:rsid w:val="00ED54E2"/>
    <w:rsid w:val="00ED5643"/>
    <w:rsid w:val="00ED654E"/>
    <w:rsid w:val="00ED729B"/>
    <w:rsid w:val="00ED74BE"/>
    <w:rsid w:val="00EE0E83"/>
    <w:rsid w:val="00EE261B"/>
    <w:rsid w:val="00EE30FC"/>
    <w:rsid w:val="00EE3489"/>
    <w:rsid w:val="00EE36EE"/>
    <w:rsid w:val="00EE396F"/>
    <w:rsid w:val="00EE3E27"/>
    <w:rsid w:val="00EE4260"/>
    <w:rsid w:val="00EE45C5"/>
    <w:rsid w:val="00EE47AD"/>
    <w:rsid w:val="00EE4C10"/>
    <w:rsid w:val="00EE636B"/>
    <w:rsid w:val="00EE640D"/>
    <w:rsid w:val="00EE6E11"/>
    <w:rsid w:val="00EE7FB7"/>
    <w:rsid w:val="00EF06A8"/>
    <w:rsid w:val="00EF0AB8"/>
    <w:rsid w:val="00EF0BA0"/>
    <w:rsid w:val="00EF1A0F"/>
    <w:rsid w:val="00EF1A62"/>
    <w:rsid w:val="00EF1E09"/>
    <w:rsid w:val="00EF1F4E"/>
    <w:rsid w:val="00EF2AB5"/>
    <w:rsid w:val="00EF2DE0"/>
    <w:rsid w:val="00EF36EB"/>
    <w:rsid w:val="00EF3936"/>
    <w:rsid w:val="00EF5B65"/>
    <w:rsid w:val="00EF5CB3"/>
    <w:rsid w:val="00EF5F1D"/>
    <w:rsid w:val="00EF61DA"/>
    <w:rsid w:val="00EF6639"/>
    <w:rsid w:val="00EF6C13"/>
    <w:rsid w:val="00EF6FD7"/>
    <w:rsid w:val="00EF7DEE"/>
    <w:rsid w:val="00EF7DEF"/>
    <w:rsid w:val="00F0123D"/>
    <w:rsid w:val="00F02674"/>
    <w:rsid w:val="00F03E5B"/>
    <w:rsid w:val="00F05AFD"/>
    <w:rsid w:val="00F1050A"/>
    <w:rsid w:val="00F13A12"/>
    <w:rsid w:val="00F14D45"/>
    <w:rsid w:val="00F1587D"/>
    <w:rsid w:val="00F160D4"/>
    <w:rsid w:val="00F16546"/>
    <w:rsid w:val="00F2027E"/>
    <w:rsid w:val="00F20CA5"/>
    <w:rsid w:val="00F20DE2"/>
    <w:rsid w:val="00F213AC"/>
    <w:rsid w:val="00F21626"/>
    <w:rsid w:val="00F216D4"/>
    <w:rsid w:val="00F22197"/>
    <w:rsid w:val="00F22FEC"/>
    <w:rsid w:val="00F247A5"/>
    <w:rsid w:val="00F24BFD"/>
    <w:rsid w:val="00F251A5"/>
    <w:rsid w:val="00F25295"/>
    <w:rsid w:val="00F25388"/>
    <w:rsid w:val="00F253F6"/>
    <w:rsid w:val="00F257B7"/>
    <w:rsid w:val="00F2634A"/>
    <w:rsid w:val="00F2697C"/>
    <w:rsid w:val="00F27455"/>
    <w:rsid w:val="00F274BF"/>
    <w:rsid w:val="00F275DC"/>
    <w:rsid w:val="00F275EA"/>
    <w:rsid w:val="00F30CAD"/>
    <w:rsid w:val="00F30E10"/>
    <w:rsid w:val="00F327BE"/>
    <w:rsid w:val="00F33D93"/>
    <w:rsid w:val="00F33E04"/>
    <w:rsid w:val="00F33F15"/>
    <w:rsid w:val="00F34898"/>
    <w:rsid w:val="00F34E3D"/>
    <w:rsid w:val="00F35B4C"/>
    <w:rsid w:val="00F3621E"/>
    <w:rsid w:val="00F36E86"/>
    <w:rsid w:val="00F3721C"/>
    <w:rsid w:val="00F402BF"/>
    <w:rsid w:val="00F404EB"/>
    <w:rsid w:val="00F409D3"/>
    <w:rsid w:val="00F40BC8"/>
    <w:rsid w:val="00F40FF7"/>
    <w:rsid w:val="00F41386"/>
    <w:rsid w:val="00F426AA"/>
    <w:rsid w:val="00F4282E"/>
    <w:rsid w:val="00F42AFE"/>
    <w:rsid w:val="00F42B3E"/>
    <w:rsid w:val="00F43506"/>
    <w:rsid w:val="00F442C7"/>
    <w:rsid w:val="00F443DD"/>
    <w:rsid w:val="00F45CDA"/>
    <w:rsid w:val="00F45E81"/>
    <w:rsid w:val="00F45F80"/>
    <w:rsid w:val="00F4623B"/>
    <w:rsid w:val="00F4682A"/>
    <w:rsid w:val="00F469BF"/>
    <w:rsid w:val="00F470FF"/>
    <w:rsid w:val="00F47679"/>
    <w:rsid w:val="00F47DFC"/>
    <w:rsid w:val="00F504FC"/>
    <w:rsid w:val="00F505CE"/>
    <w:rsid w:val="00F510A3"/>
    <w:rsid w:val="00F51B5F"/>
    <w:rsid w:val="00F52F10"/>
    <w:rsid w:val="00F56068"/>
    <w:rsid w:val="00F564C4"/>
    <w:rsid w:val="00F56730"/>
    <w:rsid w:val="00F571A7"/>
    <w:rsid w:val="00F575F2"/>
    <w:rsid w:val="00F578E3"/>
    <w:rsid w:val="00F611E1"/>
    <w:rsid w:val="00F61637"/>
    <w:rsid w:val="00F61BAE"/>
    <w:rsid w:val="00F61BC6"/>
    <w:rsid w:val="00F6209D"/>
    <w:rsid w:val="00F626B7"/>
    <w:rsid w:val="00F64809"/>
    <w:rsid w:val="00F672CD"/>
    <w:rsid w:val="00F67593"/>
    <w:rsid w:val="00F70006"/>
    <w:rsid w:val="00F718E6"/>
    <w:rsid w:val="00F72027"/>
    <w:rsid w:val="00F72320"/>
    <w:rsid w:val="00F7237D"/>
    <w:rsid w:val="00F726BE"/>
    <w:rsid w:val="00F73480"/>
    <w:rsid w:val="00F7348E"/>
    <w:rsid w:val="00F74022"/>
    <w:rsid w:val="00F74D4E"/>
    <w:rsid w:val="00F750E8"/>
    <w:rsid w:val="00F75F1C"/>
    <w:rsid w:val="00F76411"/>
    <w:rsid w:val="00F76F8E"/>
    <w:rsid w:val="00F7792B"/>
    <w:rsid w:val="00F77F74"/>
    <w:rsid w:val="00F80594"/>
    <w:rsid w:val="00F80763"/>
    <w:rsid w:val="00F80C8F"/>
    <w:rsid w:val="00F80F5E"/>
    <w:rsid w:val="00F83DEF"/>
    <w:rsid w:val="00F848FF"/>
    <w:rsid w:val="00F853E5"/>
    <w:rsid w:val="00F85486"/>
    <w:rsid w:val="00F8624D"/>
    <w:rsid w:val="00F864A1"/>
    <w:rsid w:val="00F8788D"/>
    <w:rsid w:val="00F87C84"/>
    <w:rsid w:val="00F90EC4"/>
    <w:rsid w:val="00F92E08"/>
    <w:rsid w:val="00F9646C"/>
    <w:rsid w:val="00F969D1"/>
    <w:rsid w:val="00F96B43"/>
    <w:rsid w:val="00F96D77"/>
    <w:rsid w:val="00F97B95"/>
    <w:rsid w:val="00F97D96"/>
    <w:rsid w:val="00FA0202"/>
    <w:rsid w:val="00FA16F3"/>
    <w:rsid w:val="00FA2319"/>
    <w:rsid w:val="00FA28FD"/>
    <w:rsid w:val="00FA3F2B"/>
    <w:rsid w:val="00FA6BB6"/>
    <w:rsid w:val="00FA71F8"/>
    <w:rsid w:val="00FA79B5"/>
    <w:rsid w:val="00FA7EED"/>
    <w:rsid w:val="00FB0F78"/>
    <w:rsid w:val="00FB156C"/>
    <w:rsid w:val="00FB1A35"/>
    <w:rsid w:val="00FB3A88"/>
    <w:rsid w:val="00FB3B86"/>
    <w:rsid w:val="00FB4786"/>
    <w:rsid w:val="00FB5361"/>
    <w:rsid w:val="00FB567D"/>
    <w:rsid w:val="00FC1400"/>
    <w:rsid w:val="00FC21D3"/>
    <w:rsid w:val="00FC290E"/>
    <w:rsid w:val="00FC2E80"/>
    <w:rsid w:val="00FC2ED0"/>
    <w:rsid w:val="00FC47A3"/>
    <w:rsid w:val="00FC6024"/>
    <w:rsid w:val="00FC65FE"/>
    <w:rsid w:val="00FC7C8A"/>
    <w:rsid w:val="00FC7D36"/>
    <w:rsid w:val="00FD0603"/>
    <w:rsid w:val="00FD0745"/>
    <w:rsid w:val="00FD1697"/>
    <w:rsid w:val="00FD1B43"/>
    <w:rsid w:val="00FD317F"/>
    <w:rsid w:val="00FD3FD3"/>
    <w:rsid w:val="00FD5224"/>
    <w:rsid w:val="00FD53BC"/>
    <w:rsid w:val="00FD685D"/>
    <w:rsid w:val="00FD6FAA"/>
    <w:rsid w:val="00FD7088"/>
    <w:rsid w:val="00FD7A8B"/>
    <w:rsid w:val="00FE059C"/>
    <w:rsid w:val="00FE0DF0"/>
    <w:rsid w:val="00FE1367"/>
    <w:rsid w:val="00FE2195"/>
    <w:rsid w:val="00FE575D"/>
    <w:rsid w:val="00FE5D3C"/>
    <w:rsid w:val="00FE667D"/>
    <w:rsid w:val="00FE77D2"/>
    <w:rsid w:val="00FE7D9F"/>
    <w:rsid w:val="00FE7FE5"/>
    <w:rsid w:val="00FF01E9"/>
    <w:rsid w:val="00FF1078"/>
    <w:rsid w:val="00FF3B27"/>
    <w:rsid w:val="00FF3B41"/>
    <w:rsid w:val="00FF3D1A"/>
    <w:rsid w:val="00FF4D7C"/>
    <w:rsid w:val="00FF70B1"/>
    <w:rsid w:val="00FF7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8CD128"/>
  <w15:docId w15:val="{42DB7E42-457F-4E89-915A-F3E76CD76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iPriority="99" w:unhideWhenUsed="1" w:qFormat="1"/>
    <w:lsdException w:name="heading 3" w:semiHidden="1" w:uiPriority="99" w:unhideWhenUsed="1" w:qFormat="1"/>
    <w:lsdException w:name="heading 4" w:semiHidden="1" w:uiPriority="99" w:unhideWhenUsed="1" w:qFormat="1"/>
    <w:lsdException w:name="heading 5" w:semiHidden="1" w:uiPriority="99" w:unhideWhenUsed="1" w:qFormat="1"/>
    <w:lsdException w:name="heading 6" w:semiHidden="1" w:uiPriority="99" w:unhideWhenUsed="1" w:qFormat="1"/>
    <w:lsdException w:name="heading 7" w:semiHidden="1" w:uiPriority="99" w:unhideWhenUsed="1" w:qFormat="1"/>
    <w:lsdException w:name="heading 8" w:semiHidden="1" w:uiPriority="99" w:unhideWhenUsed="1" w:qFormat="1"/>
    <w:lsdException w:name="heading 9" w:semiHidden="1" w:uiPriority="9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9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iPriority="99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iPriority="99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99" w:unhideWhenUsed="1"/>
    <w:lsdException w:name="Table Elegant" w:semiHidden="1" w:unhideWhenUsed="1"/>
    <w:lsdException w:name="Table Professional" w:semiHidden="1" w:uiPriority="99" w:unhideWhenUsed="1"/>
    <w:lsdException w:name="Table Subtle 1" w:semiHidden="1" w:unhideWhenUsed="1"/>
    <w:lsdException w:name="Table Subtle 2" w:semiHidden="1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nhideWhenUsed="1"/>
    <w:lsdException w:name="Balloon Text" w:uiPriority="99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30CAD"/>
    <w:rPr>
      <w:rFonts w:ascii="Arial" w:hAnsi="Arial"/>
      <w:sz w:val="24"/>
      <w:lang w:val="en-GB" w:eastAsia="de-DE"/>
    </w:rPr>
  </w:style>
  <w:style w:type="paragraph" w:styleId="Heading1">
    <w:name w:val="heading 1"/>
    <w:basedOn w:val="Normal"/>
    <w:next w:val="Normal"/>
    <w:link w:val="Heading1Char"/>
    <w:uiPriority w:val="99"/>
    <w:qFormat/>
    <w:rsid w:val="00A411CE"/>
    <w:pPr>
      <w:keepNext/>
      <w:pageBreakBefore/>
      <w:numPr>
        <w:numId w:val="3"/>
      </w:numPr>
      <w:jc w:val="center"/>
      <w:outlineLvl w:val="0"/>
    </w:pPr>
    <w:rPr>
      <w:b/>
      <w:sz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787993"/>
    <w:pPr>
      <w:keepNext/>
      <w:numPr>
        <w:ilvl w:val="1"/>
        <w:numId w:val="3"/>
      </w:numPr>
      <w:spacing w:before="240" w:after="240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9"/>
    <w:qFormat/>
    <w:rsid w:val="004E7310"/>
    <w:pPr>
      <w:keepNext/>
      <w:numPr>
        <w:ilvl w:val="2"/>
        <w:numId w:val="3"/>
      </w:numPr>
      <w:spacing w:before="240" w:after="240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uiPriority w:val="99"/>
    <w:qFormat/>
    <w:rsid w:val="00256122"/>
    <w:pPr>
      <w:keepNext/>
      <w:numPr>
        <w:ilvl w:val="3"/>
        <w:numId w:val="3"/>
      </w:numPr>
      <w:jc w:val="center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9"/>
    <w:qFormat/>
    <w:rsid w:val="00256122"/>
    <w:pPr>
      <w:keepNext/>
      <w:numPr>
        <w:ilvl w:val="4"/>
        <w:numId w:val="3"/>
      </w:numPr>
      <w:jc w:val="center"/>
      <w:outlineLvl w:val="4"/>
    </w:pPr>
    <w:rPr>
      <w:b/>
      <w:color w:val="FFFFFF"/>
      <w:sz w:val="20"/>
    </w:rPr>
  </w:style>
  <w:style w:type="paragraph" w:styleId="Heading6">
    <w:name w:val="heading 6"/>
    <w:basedOn w:val="Normal"/>
    <w:next w:val="Normal"/>
    <w:link w:val="Heading6Char"/>
    <w:uiPriority w:val="99"/>
    <w:qFormat/>
    <w:rsid w:val="002F597B"/>
    <w:pPr>
      <w:widowControl w:val="0"/>
      <w:numPr>
        <w:ilvl w:val="5"/>
        <w:numId w:val="3"/>
      </w:numPr>
      <w:spacing w:before="240" w:after="60" w:line="360" w:lineRule="exact"/>
      <w:jc w:val="both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2F597B"/>
    <w:pPr>
      <w:widowControl w:val="0"/>
      <w:numPr>
        <w:ilvl w:val="6"/>
        <w:numId w:val="3"/>
      </w:numPr>
      <w:spacing w:before="240" w:after="60" w:line="360" w:lineRule="exact"/>
      <w:jc w:val="both"/>
      <w:outlineLvl w:val="6"/>
    </w:pPr>
    <w:rPr>
      <w:rFonts w:ascii="Times New Roman" w:hAnsi="Times New Roman"/>
      <w:szCs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2F597B"/>
    <w:pPr>
      <w:widowControl w:val="0"/>
      <w:numPr>
        <w:ilvl w:val="7"/>
        <w:numId w:val="3"/>
      </w:numPr>
      <w:spacing w:before="240" w:after="60" w:line="360" w:lineRule="exact"/>
      <w:jc w:val="both"/>
      <w:outlineLvl w:val="7"/>
    </w:pPr>
    <w:rPr>
      <w:rFonts w:ascii="Times New Roman" w:hAnsi="Times New Roman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9"/>
    <w:qFormat/>
    <w:rsid w:val="002F597B"/>
    <w:pPr>
      <w:widowControl w:val="0"/>
      <w:numPr>
        <w:ilvl w:val="8"/>
        <w:numId w:val="3"/>
      </w:numPr>
      <w:spacing w:before="240" w:after="60" w:line="360" w:lineRule="exact"/>
      <w:jc w:val="both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256122"/>
    <w:pPr>
      <w:jc w:val="center"/>
    </w:pPr>
    <w:rPr>
      <w:b/>
      <w:i/>
      <w:sz w:val="52"/>
    </w:rPr>
  </w:style>
  <w:style w:type="paragraph" w:styleId="Header">
    <w:name w:val="header"/>
    <w:basedOn w:val="Normal"/>
    <w:link w:val="HeaderChar"/>
    <w:rsid w:val="00256122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rsid w:val="00256122"/>
    <w:pPr>
      <w:tabs>
        <w:tab w:val="center" w:pos="4536"/>
        <w:tab w:val="right" w:pos="9072"/>
      </w:tabs>
    </w:pPr>
  </w:style>
  <w:style w:type="table" w:customStyle="1" w:styleId="Tabellenraster1">
    <w:name w:val="Tabellenraster1"/>
    <w:basedOn w:val="TableNormal"/>
    <w:uiPriority w:val="99"/>
    <w:rsid w:val="00653F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6858F0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8E4D06"/>
    <w:rPr>
      <w:rFonts w:ascii="Arial" w:hAnsi="Arial"/>
      <w:sz w:val="24"/>
    </w:rPr>
  </w:style>
  <w:style w:type="character" w:customStyle="1" w:styleId="Heading6Char">
    <w:name w:val="Heading 6 Char"/>
    <w:link w:val="Heading6"/>
    <w:uiPriority w:val="99"/>
    <w:rsid w:val="002F597B"/>
    <w:rPr>
      <w:b/>
      <w:bCs/>
      <w:sz w:val="22"/>
      <w:szCs w:val="22"/>
      <w:lang w:val="de-DE" w:eastAsia="de-DE"/>
    </w:rPr>
  </w:style>
  <w:style w:type="character" w:customStyle="1" w:styleId="Heading7Char">
    <w:name w:val="Heading 7 Char"/>
    <w:link w:val="Heading7"/>
    <w:uiPriority w:val="99"/>
    <w:rsid w:val="002F597B"/>
    <w:rPr>
      <w:sz w:val="24"/>
      <w:szCs w:val="24"/>
      <w:lang w:val="de-DE" w:eastAsia="de-DE"/>
    </w:rPr>
  </w:style>
  <w:style w:type="character" w:customStyle="1" w:styleId="Heading8Char">
    <w:name w:val="Heading 8 Char"/>
    <w:link w:val="Heading8"/>
    <w:uiPriority w:val="99"/>
    <w:rsid w:val="002F597B"/>
    <w:rPr>
      <w:i/>
      <w:iCs/>
      <w:sz w:val="24"/>
      <w:szCs w:val="24"/>
      <w:lang w:val="de-DE" w:eastAsia="de-DE"/>
    </w:rPr>
  </w:style>
  <w:style w:type="character" w:customStyle="1" w:styleId="Heading9Char">
    <w:name w:val="Heading 9 Char"/>
    <w:link w:val="Heading9"/>
    <w:uiPriority w:val="99"/>
    <w:rsid w:val="002F597B"/>
    <w:rPr>
      <w:rFonts w:ascii="Arial" w:hAnsi="Arial" w:cs="Arial"/>
      <w:sz w:val="22"/>
      <w:szCs w:val="22"/>
      <w:lang w:val="de-DE" w:eastAsia="de-DE"/>
    </w:rPr>
  </w:style>
  <w:style w:type="paragraph" w:customStyle="1" w:styleId="Asysberschrift1">
    <w:name w:val="Asys_Überschrift 1"/>
    <w:basedOn w:val="Heading1"/>
    <w:next w:val="Heading1"/>
    <w:link w:val="Asysberschrift1Zchn"/>
    <w:autoRedefine/>
    <w:qFormat/>
    <w:rsid w:val="00F30CAD"/>
    <w:pPr>
      <w:keepNext w:val="0"/>
      <w:pageBreakBefore w:val="0"/>
      <w:widowControl w:val="0"/>
      <w:numPr>
        <w:numId w:val="2"/>
      </w:numPr>
      <w:tabs>
        <w:tab w:val="left" w:pos="851"/>
      </w:tabs>
      <w:spacing w:before="240" w:after="360" w:line="360" w:lineRule="exact"/>
      <w:jc w:val="both"/>
    </w:pPr>
    <w:rPr>
      <w:rFonts w:asciiTheme="minorHAnsi" w:hAnsiTheme="minorHAnsi" w:cstheme="minorHAnsi"/>
      <w:bCs/>
      <w:color w:val="000000"/>
      <w:kern w:val="32"/>
      <w:szCs w:val="32"/>
      <w:lang w:val="en-US"/>
    </w:rPr>
  </w:style>
  <w:style w:type="paragraph" w:customStyle="1" w:styleId="Asysberschrift2">
    <w:name w:val="Asys_Überschrift 2"/>
    <w:basedOn w:val="Heading2"/>
    <w:link w:val="Asysberschrift2Zchn"/>
    <w:autoRedefine/>
    <w:qFormat/>
    <w:rsid w:val="00F30CAD"/>
    <w:pPr>
      <w:keepLines/>
      <w:widowControl w:val="0"/>
      <w:numPr>
        <w:numId w:val="2"/>
      </w:numPr>
      <w:spacing w:before="360" w:after="360" w:line="360" w:lineRule="exact"/>
      <w:ind w:left="720"/>
    </w:pPr>
    <w:rPr>
      <w:rFonts w:asciiTheme="minorHAnsi" w:eastAsia="標楷體" w:hAnsiTheme="minorHAnsi" w:cstheme="minorHAnsi"/>
      <w:bCs/>
      <w:iCs/>
      <w:sz w:val="32"/>
      <w:szCs w:val="32"/>
      <w:lang w:val="en-US" w:eastAsia="zh-TW"/>
    </w:rPr>
  </w:style>
  <w:style w:type="paragraph" w:customStyle="1" w:styleId="Asysberschrift3">
    <w:name w:val="Asys_Überschrift 3"/>
    <w:basedOn w:val="Heading3"/>
    <w:link w:val="Asysberschrift3Zchn"/>
    <w:qFormat/>
    <w:rsid w:val="004F4CEA"/>
    <w:pPr>
      <w:keepLines/>
      <w:widowControl w:val="0"/>
      <w:numPr>
        <w:numId w:val="2"/>
      </w:numPr>
      <w:tabs>
        <w:tab w:val="left" w:pos="851"/>
      </w:tabs>
      <w:spacing w:before="360" w:after="360" w:line="360" w:lineRule="exact"/>
      <w:ind w:left="720"/>
      <w:jc w:val="both"/>
    </w:pPr>
    <w:rPr>
      <w:bCs/>
      <w:szCs w:val="26"/>
    </w:rPr>
  </w:style>
  <w:style w:type="character" w:customStyle="1" w:styleId="Asysberschrift1Zchn">
    <w:name w:val="Asys_Überschrift 1 Zchn"/>
    <w:link w:val="Asysberschrift1"/>
    <w:rsid w:val="00F30CAD"/>
    <w:rPr>
      <w:rFonts w:asciiTheme="minorHAnsi" w:hAnsiTheme="minorHAnsi" w:cstheme="minorHAnsi"/>
      <w:b/>
      <w:bCs/>
      <w:color w:val="000000"/>
      <w:kern w:val="32"/>
      <w:sz w:val="32"/>
      <w:szCs w:val="32"/>
      <w:lang w:eastAsia="de-DE"/>
    </w:rPr>
  </w:style>
  <w:style w:type="character" w:customStyle="1" w:styleId="Asysberschrift2Zchn">
    <w:name w:val="Asys_Überschrift 2 Zchn"/>
    <w:link w:val="Asysberschrift2"/>
    <w:rsid w:val="00F30CAD"/>
    <w:rPr>
      <w:rFonts w:asciiTheme="minorHAnsi" w:eastAsia="標楷體" w:hAnsiTheme="minorHAnsi" w:cstheme="minorHAnsi"/>
      <w:b/>
      <w:bCs/>
      <w:iCs/>
      <w:sz w:val="32"/>
      <w:szCs w:val="32"/>
    </w:rPr>
  </w:style>
  <w:style w:type="character" w:customStyle="1" w:styleId="Asysberschrift3Zchn">
    <w:name w:val="Asys_Überschrift 3 Zchn"/>
    <w:link w:val="Asysberschrift3"/>
    <w:rsid w:val="004F4CEA"/>
    <w:rPr>
      <w:rFonts w:ascii="Arial" w:hAnsi="Arial"/>
      <w:b/>
      <w:bCs/>
      <w:sz w:val="24"/>
      <w:szCs w:val="26"/>
      <w:lang w:val="de-DE" w:eastAsia="de-DE"/>
    </w:rPr>
  </w:style>
  <w:style w:type="paragraph" w:styleId="Caption">
    <w:name w:val="caption"/>
    <w:basedOn w:val="Normal"/>
    <w:next w:val="Normal"/>
    <w:uiPriority w:val="99"/>
    <w:unhideWhenUsed/>
    <w:qFormat/>
    <w:rsid w:val="000B0AF3"/>
    <w:rPr>
      <w:b/>
      <w:bCs/>
      <w:sz w:val="20"/>
    </w:rPr>
  </w:style>
  <w:style w:type="paragraph" w:customStyle="1" w:styleId="TableBody">
    <w:name w:val="TableBody"/>
    <w:basedOn w:val="Normal"/>
    <w:uiPriority w:val="99"/>
    <w:rsid w:val="00B71F7A"/>
    <w:pPr>
      <w:spacing w:line="260" w:lineRule="atLeast"/>
    </w:pPr>
    <w:rPr>
      <w:sz w:val="18"/>
      <w:lang w:val="en-U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B71F7A"/>
    <w:pPr>
      <w:keepLines/>
      <w:spacing w:before="480" w:line="276" w:lineRule="auto"/>
      <w:jc w:val="left"/>
      <w:outlineLvl w:val="9"/>
    </w:pPr>
    <w:rPr>
      <w:rFonts w:ascii="Cambria" w:hAnsi="Cambria"/>
      <w:bCs/>
      <w:color w:val="365F91"/>
      <w:sz w:val="28"/>
      <w:szCs w:val="28"/>
    </w:rPr>
  </w:style>
  <w:style w:type="paragraph" w:styleId="TOC1">
    <w:name w:val="toc 1"/>
    <w:basedOn w:val="Normal"/>
    <w:next w:val="Normal"/>
    <w:autoRedefine/>
    <w:uiPriority w:val="39"/>
    <w:qFormat/>
    <w:rsid w:val="00B71F7A"/>
  </w:style>
  <w:style w:type="character" w:styleId="Hyperlink">
    <w:name w:val="Hyperlink"/>
    <w:uiPriority w:val="99"/>
    <w:unhideWhenUsed/>
    <w:rsid w:val="00920E1D"/>
    <w:rPr>
      <w:b/>
      <w:bCs/>
      <w:noProof/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qFormat/>
    <w:rsid w:val="00151B08"/>
    <w:pPr>
      <w:ind w:left="240"/>
    </w:pPr>
  </w:style>
  <w:style w:type="paragraph" w:styleId="TOC3">
    <w:name w:val="toc 3"/>
    <w:basedOn w:val="Normal"/>
    <w:next w:val="Normal"/>
    <w:autoRedefine/>
    <w:uiPriority w:val="39"/>
    <w:qFormat/>
    <w:rsid w:val="00151B08"/>
    <w:pPr>
      <w:ind w:left="480"/>
    </w:pPr>
  </w:style>
  <w:style w:type="numbering" w:customStyle="1" w:styleId="berschriftengliederung">
    <w:name w:val="Überschriftengliederung"/>
    <w:basedOn w:val="NoList"/>
    <w:rsid w:val="004F4CEA"/>
    <w:pPr>
      <w:numPr>
        <w:numId w:val="1"/>
      </w:numPr>
    </w:pPr>
  </w:style>
  <w:style w:type="table" w:styleId="TableGrid">
    <w:name w:val="Table Grid"/>
    <w:basedOn w:val="TableNormal"/>
    <w:uiPriority w:val="99"/>
    <w:rsid w:val="006672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819D2"/>
    <w:pPr>
      <w:ind w:left="720"/>
      <w:contextualSpacing/>
    </w:pPr>
  </w:style>
  <w:style w:type="table" w:styleId="TableContemporary">
    <w:name w:val="Table Contemporary"/>
    <w:basedOn w:val="TableNormal"/>
    <w:uiPriority w:val="99"/>
    <w:rsid w:val="001842AF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ghtGrid">
    <w:name w:val="Light Grid"/>
    <w:basedOn w:val="TableNormal"/>
    <w:uiPriority w:val="62"/>
    <w:rsid w:val="001842A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TableList4">
    <w:name w:val="Table List 4"/>
    <w:basedOn w:val="TableNormal"/>
    <w:uiPriority w:val="99"/>
    <w:rsid w:val="001842A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MediumList2">
    <w:name w:val="Medium List 2"/>
    <w:basedOn w:val="TableNormal"/>
    <w:uiPriority w:val="66"/>
    <w:rsid w:val="001842AF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TableColumns5">
    <w:name w:val="Table Columns 5"/>
    <w:basedOn w:val="TableNormal"/>
    <w:uiPriority w:val="99"/>
    <w:rsid w:val="001842AF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Professional">
    <w:name w:val="Table Professional"/>
    <w:basedOn w:val="TableNormal"/>
    <w:uiPriority w:val="99"/>
    <w:rsid w:val="001842A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ghtShading">
    <w:name w:val="Light Shading"/>
    <w:basedOn w:val="TableNormal"/>
    <w:uiPriority w:val="60"/>
    <w:rsid w:val="001842A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TableWeb2">
    <w:name w:val="Table Web 2"/>
    <w:basedOn w:val="TableNormal"/>
    <w:uiPriority w:val="99"/>
    <w:rsid w:val="001842AF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1">
    <w:name w:val="Table Web 1"/>
    <w:basedOn w:val="TableNormal"/>
    <w:uiPriority w:val="99"/>
    <w:rsid w:val="001842AF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Spacing">
    <w:name w:val="No Spacing"/>
    <w:link w:val="NoSpacingChar"/>
    <w:uiPriority w:val="1"/>
    <w:qFormat/>
    <w:rsid w:val="009B7DFB"/>
    <w:rPr>
      <w:rFonts w:ascii="Arial" w:eastAsia="SimSun" w:hAnsi="Arial" w:cs="Arial"/>
      <w:sz w:val="24"/>
      <w:szCs w:val="24"/>
      <w:lang w:val="de-DE" w:eastAsia="de-DE"/>
    </w:rPr>
  </w:style>
  <w:style w:type="character" w:styleId="Emphasis">
    <w:name w:val="Emphasis"/>
    <w:qFormat/>
    <w:rsid w:val="00922214"/>
    <w:rPr>
      <w:i/>
      <w:iCs/>
    </w:rPr>
  </w:style>
  <w:style w:type="table" w:styleId="LightList">
    <w:name w:val="Light List"/>
    <w:basedOn w:val="TableNormal"/>
    <w:uiPriority w:val="61"/>
    <w:rsid w:val="00533B9B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7A1452"/>
    <w:pPr>
      <w:spacing w:after="100" w:line="276" w:lineRule="auto"/>
      <w:ind w:left="660"/>
    </w:pPr>
    <w:rPr>
      <w:rFonts w:ascii="Calibri" w:hAnsi="Calibr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7A1452"/>
    <w:pPr>
      <w:spacing w:after="100" w:line="276" w:lineRule="auto"/>
      <w:ind w:left="880"/>
    </w:pPr>
    <w:rPr>
      <w:rFonts w:ascii="Calibri" w:hAnsi="Calibr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7A1452"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7A1452"/>
    <w:pPr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7A1452"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7A1452"/>
    <w:pPr>
      <w:spacing w:after="100" w:line="276" w:lineRule="auto"/>
      <w:ind w:left="1760"/>
    </w:pPr>
    <w:rPr>
      <w:rFonts w:ascii="Calibri" w:hAnsi="Calibri"/>
      <w:sz w:val="22"/>
      <w:szCs w:val="22"/>
    </w:rPr>
  </w:style>
  <w:style w:type="table" w:customStyle="1" w:styleId="Schasse1">
    <w:name w:val="Schasse1"/>
    <w:basedOn w:val="TableNormal"/>
    <w:uiPriority w:val="99"/>
    <w:rsid w:val="00682814"/>
    <w:rPr>
      <w:rFonts w:ascii="Arial" w:hAnsi="Arial"/>
      <w:color w:val="000000"/>
      <w:sz w:val="24"/>
    </w:rPr>
    <w:tblPr>
      <w:tblBorders>
        <w:bottom w:val="single" w:sz="18" w:space="0" w:color="auto"/>
        <w:insideH w:val="single" w:sz="2" w:space="0" w:color="auto"/>
        <w:insideV w:val="single" w:sz="2" w:space="0" w:color="auto"/>
      </w:tblBorders>
    </w:tblPr>
    <w:tblStylePr w:type="firstRow">
      <w:rPr>
        <w:rFonts w:ascii="Arial" w:hAnsi="Arial"/>
        <w:sz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single" w:sz="2" w:space="0" w:color="auto"/>
          <w:tl2br w:val="nil"/>
          <w:tr2bl w:val="nil"/>
        </w:tcBorders>
      </w:tcPr>
    </w:tblStylePr>
  </w:style>
  <w:style w:type="character" w:customStyle="1" w:styleId="st">
    <w:name w:val="st"/>
    <w:rsid w:val="00A22C2E"/>
  </w:style>
  <w:style w:type="character" w:customStyle="1" w:styleId="Heading1Char">
    <w:name w:val="Heading 1 Char"/>
    <w:link w:val="Heading1"/>
    <w:uiPriority w:val="99"/>
    <w:rsid w:val="00A411CE"/>
    <w:rPr>
      <w:rFonts w:ascii="Arial" w:hAnsi="Arial"/>
      <w:b/>
      <w:sz w:val="32"/>
      <w:lang w:val="de-DE" w:eastAsia="de-DE"/>
    </w:rPr>
  </w:style>
  <w:style w:type="character" w:customStyle="1" w:styleId="Heading2Char">
    <w:name w:val="Heading 2 Char"/>
    <w:link w:val="Heading2"/>
    <w:uiPriority w:val="99"/>
    <w:rsid w:val="00787993"/>
    <w:rPr>
      <w:rFonts w:ascii="Arial" w:hAnsi="Arial"/>
      <w:b/>
      <w:sz w:val="24"/>
      <w:lang w:val="de-DE" w:eastAsia="de-DE"/>
    </w:rPr>
  </w:style>
  <w:style w:type="character" w:customStyle="1" w:styleId="Heading3Char">
    <w:name w:val="Heading 3 Char"/>
    <w:link w:val="Heading3"/>
    <w:uiPriority w:val="99"/>
    <w:rsid w:val="004E7310"/>
    <w:rPr>
      <w:rFonts w:ascii="Arial" w:hAnsi="Arial"/>
      <w:b/>
      <w:sz w:val="24"/>
      <w:lang w:val="de-DE" w:eastAsia="de-DE"/>
    </w:rPr>
  </w:style>
  <w:style w:type="character" w:customStyle="1" w:styleId="Heading4Char">
    <w:name w:val="Heading 4 Char"/>
    <w:link w:val="Heading4"/>
    <w:uiPriority w:val="99"/>
    <w:rsid w:val="00EC75F7"/>
    <w:rPr>
      <w:rFonts w:ascii="Arial" w:hAnsi="Arial"/>
      <w:b/>
      <w:sz w:val="24"/>
      <w:lang w:val="de-DE" w:eastAsia="de-DE"/>
    </w:rPr>
  </w:style>
  <w:style w:type="character" w:customStyle="1" w:styleId="Heading5Char">
    <w:name w:val="Heading 5 Char"/>
    <w:link w:val="Heading5"/>
    <w:uiPriority w:val="99"/>
    <w:rsid w:val="00EC75F7"/>
    <w:rPr>
      <w:rFonts w:ascii="Arial" w:hAnsi="Arial"/>
      <w:b/>
      <w:color w:val="FFFFFF"/>
      <w:lang w:val="de-DE" w:eastAsia="de-DE"/>
    </w:rPr>
  </w:style>
  <w:style w:type="character" w:customStyle="1" w:styleId="BodyTextChar">
    <w:name w:val="Body Text Char"/>
    <w:link w:val="BodyText"/>
    <w:uiPriority w:val="99"/>
    <w:rsid w:val="00EC75F7"/>
    <w:rPr>
      <w:rFonts w:ascii="Arial" w:hAnsi="Arial"/>
      <w:b/>
      <w:i/>
      <w:sz w:val="52"/>
      <w:lang w:val="de-DE" w:eastAsia="de-DE"/>
    </w:rPr>
  </w:style>
  <w:style w:type="character" w:customStyle="1" w:styleId="FooterChar">
    <w:name w:val="Footer Char"/>
    <w:link w:val="Footer"/>
    <w:uiPriority w:val="99"/>
    <w:rsid w:val="00EC75F7"/>
    <w:rPr>
      <w:rFonts w:ascii="Arial" w:hAnsi="Arial"/>
      <w:sz w:val="24"/>
      <w:lang w:val="de-DE" w:eastAsia="de-DE"/>
    </w:rPr>
  </w:style>
  <w:style w:type="character" w:customStyle="1" w:styleId="BalloonTextChar">
    <w:name w:val="Balloon Text Char"/>
    <w:link w:val="BalloonText"/>
    <w:uiPriority w:val="99"/>
    <w:semiHidden/>
    <w:rsid w:val="00EC75F7"/>
    <w:rPr>
      <w:rFonts w:ascii="Tahoma" w:hAnsi="Tahoma" w:cs="Tahoma"/>
      <w:sz w:val="16"/>
      <w:szCs w:val="16"/>
      <w:lang w:val="de-DE" w:eastAsia="de-DE"/>
    </w:rPr>
  </w:style>
  <w:style w:type="table" w:customStyle="1" w:styleId="HellesRaster1">
    <w:name w:val="Helles Raster1"/>
    <w:basedOn w:val="TableNormal"/>
    <w:uiPriority w:val="99"/>
    <w:rsid w:val="00EC75F7"/>
    <w:rPr>
      <w:rFonts w:eastAsia="SimSun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/>
      </w:pPr>
      <w:rPr>
        <w:rFonts w:ascii="Cambria" w:eastAsia="Times New Roman" w:hAnsi="Cambria" w:cs="Cambria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ambria" w:eastAsia="Times New Roman" w:hAnsi="Cambria" w:cs="Cambria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mbria" w:eastAsia="Times New Roman" w:hAnsi="Cambria" w:cs="Cambria"/>
        <w:b/>
        <w:bCs/>
      </w:rPr>
    </w:tblStylePr>
    <w:tblStylePr w:type="lastCol">
      <w:rPr>
        <w:rFonts w:ascii="Cambria" w:eastAsia="Times New Roman" w:hAnsi="Cambria" w:cs="Cambria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MittlereListe21">
    <w:name w:val="Mittlere Liste 21"/>
    <w:basedOn w:val="TableNormal"/>
    <w:uiPriority w:val="99"/>
    <w:rsid w:val="00EC75F7"/>
    <w:rPr>
      <w:rFonts w:ascii="Cambria" w:eastAsia="SimSun" w:hAnsi="Cambria" w:cs="Cambr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rFonts w:cs="Cambria"/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ambria"/>
      </w:rPr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ambria"/>
      </w:rPr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rFonts w:cs="Cambria"/>
      </w:rPr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Cambria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Cambria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>
        <w:rFonts w:cs="Cambria"/>
      </w:rPr>
      <w:tblPr/>
      <w:tcPr>
        <w:shd w:val="clear" w:color="auto" w:fill="FFFFFF"/>
      </w:tcPr>
    </w:tblStylePr>
    <w:tblStylePr w:type="swCell">
      <w:rPr>
        <w:rFonts w:cs="Cambria"/>
      </w:rPr>
      <w:tblPr/>
      <w:tcPr>
        <w:tcBorders>
          <w:top w:val="nil"/>
        </w:tcBorders>
      </w:tcPr>
    </w:tblStylePr>
  </w:style>
  <w:style w:type="table" w:customStyle="1" w:styleId="HelleSchattierung1">
    <w:name w:val="Helle Schattierung1"/>
    <w:basedOn w:val="TableNormal"/>
    <w:uiPriority w:val="99"/>
    <w:rsid w:val="00EC75F7"/>
    <w:rPr>
      <w:rFonts w:eastAsia="SimSun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DocumentMap">
    <w:name w:val="Document Map"/>
    <w:basedOn w:val="Normal"/>
    <w:link w:val="DocumentMapChar"/>
    <w:uiPriority w:val="99"/>
    <w:rsid w:val="00EC75F7"/>
    <w:pPr>
      <w:shd w:val="clear" w:color="auto" w:fill="000080"/>
    </w:pPr>
    <w:rPr>
      <w:rFonts w:ascii="Times New Roman" w:eastAsia="SimSun" w:hAnsi="Times New Roman"/>
      <w:sz w:val="2"/>
      <w:szCs w:val="2"/>
    </w:rPr>
  </w:style>
  <w:style w:type="character" w:customStyle="1" w:styleId="DocumentMapChar">
    <w:name w:val="Document Map Char"/>
    <w:link w:val="DocumentMap"/>
    <w:uiPriority w:val="99"/>
    <w:rsid w:val="00EC75F7"/>
    <w:rPr>
      <w:rFonts w:eastAsia="SimSun"/>
      <w:sz w:val="2"/>
      <w:szCs w:val="2"/>
      <w:shd w:val="clear" w:color="auto" w:fill="000080"/>
      <w:lang w:val="de-DE" w:eastAsia="de-DE"/>
    </w:rPr>
  </w:style>
  <w:style w:type="character" w:styleId="CommentReference">
    <w:name w:val="annotation reference"/>
    <w:uiPriority w:val="99"/>
    <w:rsid w:val="00EC75F7"/>
    <w:rPr>
      <w:rFonts w:cs="Times New Roman"/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rsid w:val="00EC75F7"/>
    <w:rPr>
      <w:rFonts w:eastAsia="SimSun"/>
      <w:sz w:val="20"/>
    </w:rPr>
  </w:style>
  <w:style w:type="character" w:customStyle="1" w:styleId="CommentTextChar">
    <w:name w:val="Comment Text Char"/>
    <w:link w:val="CommentText"/>
    <w:uiPriority w:val="99"/>
    <w:rsid w:val="00EC75F7"/>
    <w:rPr>
      <w:rFonts w:ascii="Arial" w:eastAsia="SimSun" w:hAnsi="Arial"/>
      <w:lang w:val="de-DE" w:eastAsia="de-D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EC75F7"/>
    <w:rPr>
      <w:b/>
      <w:bCs/>
    </w:rPr>
  </w:style>
  <w:style w:type="character" w:customStyle="1" w:styleId="CommentSubjectChar">
    <w:name w:val="Comment Subject Char"/>
    <w:link w:val="CommentSubject"/>
    <w:uiPriority w:val="99"/>
    <w:rsid w:val="00EC75F7"/>
    <w:rPr>
      <w:rFonts w:ascii="Arial" w:eastAsia="SimSun" w:hAnsi="Arial"/>
      <w:b/>
      <w:bCs/>
      <w:lang w:val="de-DE" w:eastAsia="de-DE"/>
    </w:rPr>
  </w:style>
  <w:style w:type="table" w:customStyle="1" w:styleId="DunkleListe1">
    <w:name w:val="Dunkle Liste1"/>
    <w:basedOn w:val="TableNormal"/>
    <w:uiPriority w:val="70"/>
    <w:rsid w:val="00EC75F7"/>
    <w:rPr>
      <w:rFonts w:eastAsia="SimSun"/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MittleresRaster31">
    <w:name w:val="Mittleres Raster 31"/>
    <w:basedOn w:val="TableNormal"/>
    <w:uiPriority w:val="69"/>
    <w:rsid w:val="00EC75F7"/>
    <w:rPr>
      <w:rFonts w:eastAsia="SimSun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MittlereSchattierung2-Akzent11">
    <w:name w:val="Mittlere Schattierung 2 - Akzent 11"/>
    <w:basedOn w:val="TableNormal"/>
    <w:uiPriority w:val="64"/>
    <w:rsid w:val="00EC75F7"/>
    <w:rPr>
      <w:rFonts w:eastAsia="SimSu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newword1">
    <w:name w:val="new_word1"/>
    <w:rsid w:val="00EC75F7"/>
    <w:rPr>
      <w:vanish w:val="0"/>
      <w:webHidden w:val="0"/>
      <w:sz w:val="14"/>
      <w:szCs w:val="14"/>
      <w:specVanish w:val="0"/>
    </w:rPr>
  </w:style>
  <w:style w:type="paragraph" w:styleId="Revision">
    <w:name w:val="Revision"/>
    <w:hidden/>
    <w:uiPriority w:val="99"/>
    <w:semiHidden/>
    <w:rsid w:val="00EC75F7"/>
    <w:rPr>
      <w:rFonts w:ascii="Arial" w:eastAsia="SimSun" w:hAnsi="Arial" w:cs="Arial"/>
      <w:sz w:val="24"/>
      <w:szCs w:val="24"/>
      <w:lang w:val="en-GB" w:eastAsia="de-DE"/>
    </w:rPr>
  </w:style>
  <w:style w:type="character" w:styleId="FollowedHyperlink">
    <w:name w:val="FollowedHyperlink"/>
    <w:uiPriority w:val="99"/>
    <w:rsid w:val="006F6501"/>
    <w:rPr>
      <w:color w:val="800080"/>
      <w:u w:val="single"/>
    </w:rPr>
  </w:style>
  <w:style w:type="paragraph" w:styleId="TableofFigures">
    <w:name w:val="table of figures"/>
    <w:basedOn w:val="Normal"/>
    <w:next w:val="Normal"/>
    <w:rsid w:val="00A244FC"/>
  </w:style>
  <w:style w:type="character" w:customStyle="1" w:styleId="NoSpacingChar">
    <w:name w:val="No Spacing Char"/>
    <w:basedOn w:val="DefaultParagraphFont"/>
    <w:link w:val="NoSpacing"/>
    <w:uiPriority w:val="1"/>
    <w:rsid w:val="00AA51E7"/>
    <w:rPr>
      <w:rFonts w:ascii="Arial" w:eastAsia="SimSun" w:hAnsi="Arial" w:cs="Arial"/>
      <w:sz w:val="24"/>
      <w:szCs w:val="24"/>
      <w:lang w:val="de-DE" w:eastAsia="de-DE"/>
    </w:rPr>
  </w:style>
  <w:style w:type="table" w:styleId="MediumShading1-Accent1">
    <w:name w:val="Medium Shading 1 Accent 1"/>
    <w:basedOn w:val="TableNormal"/>
    <w:uiPriority w:val="63"/>
    <w:rsid w:val="00480AB1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olorfulGrid-Accent1">
    <w:name w:val="Colorful Grid Accent 1"/>
    <w:basedOn w:val="TableNormal"/>
    <w:uiPriority w:val="73"/>
    <w:rsid w:val="00282A3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3-Accent1">
    <w:name w:val="Medium Grid 3 Accent 1"/>
    <w:basedOn w:val="TableNormal"/>
    <w:uiPriority w:val="69"/>
    <w:rsid w:val="00282A3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character" w:customStyle="1" w:styleId="shorttext">
    <w:name w:val="short_text"/>
    <w:basedOn w:val="DefaultParagraphFont"/>
    <w:rsid w:val="00285F15"/>
  </w:style>
  <w:style w:type="paragraph" w:styleId="NormalWeb">
    <w:name w:val="Normal (Web)"/>
    <w:basedOn w:val="Normal"/>
    <w:semiHidden/>
    <w:unhideWhenUsed/>
    <w:rsid w:val="009E007A"/>
    <w:rPr>
      <w:rFonts w:ascii="Times New Roman" w:hAnsi="Times New Roman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BB5392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BB5392"/>
    <w:rPr>
      <w:rFonts w:ascii="Consolas" w:hAnsi="Consolas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9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ten\Schasse\AMT\20151014_AMT_SoftwareInterfac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968E79-8D58-4427-AB79-F76BB4981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20151014_AMT_SoftwareInterface.dot</Template>
  <TotalTime>1786</TotalTime>
  <Pages>8</Pages>
  <Words>700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Proposal Auto Purchasing of Repair Parts</vt:lpstr>
    </vt:vector>
  </TitlesOfParts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Proposal Auto Purchasing of Repair Parts</dc:title>
  <dc:subject>ASYS Automatic Systems Co. Ltd.</dc:subject>
  <dc:creator>V1.0.0.0 2025.11.14</dc:creator>
  <cp:lastModifiedBy>twintern</cp:lastModifiedBy>
  <cp:revision>70</cp:revision>
  <cp:lastPrinted>2019-08-08T05:45:00Z</cp:lastPrinted>
  <dcterms:created xsi:type="dcterms:W3CDTF">2025-11-03T06:31:00Z</dcterms:created>
  <dcterms:modified xsi:type="dcterms:W3CDTF">2025-11-20T10:30:00Z</dcterms:modified>
</cp:coreProperties>
</file>